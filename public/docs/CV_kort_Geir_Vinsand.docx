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rutenett"/>
        <w:tblW w:w="10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7722"/>
      </w:tblGrid>
      <w:tr w:rsidR="00673CC6" w14:paraId="23C0654E" w14:textId="77777777" w:rsidTr="34E32C5D">
        <w:trPr>
          <w:trHeight w:val="2211"/>
        </w:trPr>
        <w:tc>
          <w:tcPr>
            <w:tcW w:w="2339" w:type="dxa"/>
          </w:tcPr>
          <w:p w14:paraId="4883A030" w14:textId="7205D0DF" w:rsidR="00673CC6" w:rsidRDefault="00BC5CA6" w:rsidP="00673CC6">
            <w:pPr>
              <w:pStyle w:val="Tittel"/>
              <w:ind w:left="0"/>
            </w:pPr>
            <w:r>
              <w:rPr>
                <w:noProof/>
              </w:rPr>
              <w:drawing>
                <wp:inline distT="0" distB="0" distL="0" distR="0" wp14:anchorId="09BB0A5E" wp14:editId="62A1997C">
                  <wp:extent cx="1111250" cy="1000125"/>
                  <wp:effectExtent l="0" t="0" r="0" b="9525"/>
                  <wp:docPr id="1484883618"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0139" r="9216"/>
                          <a:stretch>
                            <a:fillRect/>
                          </a:stretch>
                        </pic:blipFill>
                        <pic:spPr bwMode="auto">
                          <a:xfrm>
                            <a:off x="0" y="0"/>
                            <a:ext cx="1111250" cy="10001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722" w:type="dxa"/>
          </w:tcPr>
          <w:p w14:paraId="7CA532FE" w14:textId="77777777" w:rsidR="00A30BB0" w:rsidRPr="00A30BB0" w:rsidRDefault="00A30BB0" w:rsidP="00673CC6">
            <w:pPr>
              <w:pStyle w:val="Tittel"/>
              <w:ind w:left="0"/>
              <w:rPr>
                <w:sz w:val="18"/>
                <w:szCs w:val="18"/>
              </w:rPr>
            </w:pPr>
          </w:p>
          <w:p w14:paraId="2F25C70B" w14:textId="4EC3130B" w:rsidR="6EF24773" w:rsidRPr="00BA7578" w:rsidRDefault="00BE1A0D" w:rsidP="34E32C5D">
            <w:pPr>
              <w:pStyle w:val="Tittel"/>
              <w:spacing w:line="259" w:lineRule="auto"/>
              <w:ind w:left="0"/>
              <w:rPr>
                <w:rFonts w:ascii="Arial" w:eastAsiaTheme="minorHAnsi" w:hAnsi="Arial" w:cstheme="minorBidi"/>
                <w:b/>
                <w:bCs/>
                <w:color w:val="07342F"/>
                <w:kern w:val="2"/>
                <w:sz w:val="56"/>
                <w:szCs w:val="56"/>
                <w14:ligatures w14:val="standardContextual"/>
              </w:rPr>
            </w:pPr>
            <w:r>
              <w:rPr>
                <w:rFonts w:ascii="Arial" w:eastAsiaTheme="minorHAnsi" w:hAnsi="Arial" w:cstheme="minorBidi"/>
                <w:b/>
                <w:bCs/>
                <w:color w:val="07342F"/>
                <w:kern w:val="2"/>
                <w:sz w:val="56"/>
                <w:szCs w:val="56"/>
                <w14:ligatures w14:val="standardContextual"/>
              </w:rPr>
              <w:t>Geir Vinsand</w:t>
            </w:r>
          </w:p>
          <w:p w14:paraId="2FC48D6F" w14:textId="77777777" w:rsidR="00673CC6" w:rsidRDefault="00673CC6" w:rsidP="00673CC6">
            <w:pPr>
              <w:pStyle w:val="Tittel"/>
              <w:ind w:left="0"/>
            </w:pPr>
            <w:r>
              <w:rPr>
                <w:rFonts w:ascii="SourceSansPro-Semibold"/>
                <w:noProof/>
                <w:color w:val="0B2B52"/>
                <w:sz w:val="2"/>
              </w:rPr>
              <mc:AlternateContent>
                <mc:Choice Requires="wpg">
                  <w:drawing>
                    <wp:inline distT="0" distB="0" distL="0" distR="0" wp14:anchorId="13F4DBE5" wp14:editId="0C94E71F">
                      <wp:extent cx="4513580" cy="12700"/>
                      <wp:effectExtent l="0" t="0" r="0" b="0"/>
                      <wp:docPr id="2"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3580" cy="12700"/>
                                <a:chOff x="0" y="0"/>
                                <a:chExt cx="7108" cy="20"/>
                              </a:xfrm>
                            </wpg:grpSpPr>
                            <wps:wsp>
                              <wps:cNvPr id="3" name="Line 20"/>
                              <wps:cNvCnPr>
                                <a:cxnSpLocks/>
                              </wps:cNvCnPr>
                              <wps:spPr bwMode="auto">
                                <a:xfrm>
                                  <a:off x="0" y="10"/>
                                  <a:ext cx="7108" cy="0"/>
                                </a:xfrm>
                                <a:prstGeom prst="line">
                                  <a:avLst/>
                                </a:prstGeom>
                                <a:noFill/>
                                <a:ln w="12700">
                                  <a:solidFill>
                                    <a:srgbClr val="DC4B0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4581382" id="Group 19" o:spid="_x0000_s1026" style="width:355.4pt;height:1pt;mso-position-horizontal-relative:char;mso-position-vertical-relative:line" coordsize="7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">
                      <v:line id="Line 20" o:spid="_x0000_s1027" style="position:absolute;visibility:visible;mso-wrap-style:square" from="0,10" to="71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" strokecolor="#dc4b0c" strokeweight="1pt">
                        <o:lock v:ext="edit" shapetype="f"/>
                      </v:line>
                      <w10:anchorlock/>
                    </v:group>
                  </w:pict>
                </mc:Fallback>
              </mc:AlternateContent>
            </w:r>
          </w:p>
          <w:p w14:paraId="24F34590" w14:textId="561AC4F2" w:rsidR="00673CC6" w:rsidRPr="007A4FB3" w:rsidRDefault="00673CC6" w:rsidP="00BC5CA6">
            <w:pPr>
              <w:pStyle w:val="Undertittel"/>
              <w:ind w:left="0"/>
              <w:rPr>
                <w:sz w:val="32"/>
                <w:szCs w:val="40"/>
              </w:rPr>
            </w:pPr>
            <w:r w:rsidRPr="007A4FB3">
              <w:rPr>
                <w:color w:val="DC4B0C"/>
              </w:rPr>
              <w:t>Curriculum Vitae</w:t>
            </w:r>
          </w:p>
        </w:tc>
      </w:tr>
      <w:tr w:rsidR="00673CC6" w14:paraId="553B2DD7" w14:textId="77777777" w:rsidTr="34E32C5D">
        <w:trPr>
          <w:trHeight w:val="788"/>
        </w:trPr>
        <w:tc>
          <w:tcPr>
            <w:tcW w:w="2339" w:type="dxa"/>
          </w:tcPr>
          <w:p w14:paraId="26FB1976" w14:textId="4874770F" w:rsidR="00673CC6" w:rsidRPr="00BA7578" w:rsidRDefault="00673CC6" w:rsidP="00673CC6">
            <w:pPr>
              <w:rPr>
                <w:rFonts w:ascii="Source Sans Pro SemiBold" w:eastAsiaTheme="minorHAnsi" w:hAnsi="Source Sans Pro SemiBold" w:cstheme="minorBidi"/>
                <w:bCs/>
                <w:color w:val="07342F"/>
                <w:kern w:val="2"/>
                <w:sz w:val="18"/>
                <w:szCs w:val="18"/>
                <w14:ligatures w14:val="standardContextual"/>
              </w:rPr>
            </w:pPr>
            <w:bookmarkStart w:id="0" w:name="_Hlk64907230"/>
            <w:bookmarkEnd w:id="0"/>
            <w:r w:rsidRPr="00216D57">
              <w:rPr>
                <w:rStyle w:val="Utheving"/>
                <w:szCs w:val="18"/>
              </w:rPr>
              <w:t xml:space="preserve">    </w:t>
            </w:r>
            <w:r w:rsidRPr="00BA7578">
              <w:rPr>
                <w:rFonts w:ascii="Source Sans Pro SemiBold" w:eastAsiaTheme="minorHAnsi" w:hAnsi="Source Sans Pro SemiBold" w:cstheme="minorBidi"/>
                <w:bCs/>
                <w:color w:val="07342F"/>
                <w:kern w:val="2"/>
                <w:sz w:val="18"/>
                <w:szCs w:val="18"/>
                <w14:ligatures w14:val="standardContextual"/>
              </w:rPr>
              <w:t xml:space="preserve">Født </w:t>
            </w:r>
            <w:r w:rsidR="00022239" w:rsidRPr="00BA7578">
              <w:rPr>
                <w:rFonts w:ascii="Source Sans Pro SemiBold" w:eastAsiaTheme="minorHAnsi" w:hAnsi="Source Sans Pro SemiBold" w:cstheme="minorBidi"/>
                <w:bCs/>
                <w:color w:val="07342F"/>
                <w:kern w:val="2"/>
                <w:sz w:val="18"/>
                <w:szCs w:val="18"/>
                <w14:ligatures w14:val="standardContextual"/>
              </w:rPr>
              <w:t>19</w:t>
            </w:r>
            <w:r w:rsidR="00AF699B">
              <w:rPr>
                <w:rFonts w:ascii="Source Sans Pro SemiBold" w:eastAsiaTheme="minorHAnsi" w:hAnsi="Source Sans Pro SemiBold" w:cstheme="minorBidi"/>
                <w:bCs/>
                <w:color w:val="07342F"/>
                <w:kern w:val="2"/>
                <w:sz w:val="18"/>
                <w:szCs w:val="18"/>
                <w14:ligatures w14:val="standardContextual"/>
              </w:rPr>
              <w:t>60</w:t>
            </w:r>
          </w:p>
          <w:p w14:paraId="0A0C7938" w14:textId="3E193330" w:rsidR="00673CC6" w:rsidRPr="00BA7578" w:rsidRDefault="00673CC6" w:rsidP="34E32C5D">
            <w:pPr>
              <w:spacing w:before="100"/>
              <w:ind w:left="189"/>
              <w:rPr>
                <w:rFonts w:ascii="Source Sans Pro SemiBold" w:eastAsiaTheme="minorHAnsi" w:hAnsi="Source Sans Pro SemiBold" w:cstheme="minorBidi"/>
                <w:bCs/>
                <w:color w:val="07342F"/>
                <w:kern w:val="2"/>
                <w:sz w:val="18"/>
                <w:szCs w:val="18"/>
                <w14:ligatures w14:val="standardContextual"/>
              </w:rPr>
            </w:pPr>
            <w:r w:rsidRPr="00BA7578">
              <w:rPr>
                <w:rFonts w:ascii="Source Sans Pro SemiBold" w:eastAsiaTheme="minorHAnsi" w:hAnsi="Source Sans Pro SemiBold" w:cstheme="minorBidi"/>
                <w:b/>
                <w:bCs/>
                <w:noProof/>
                <w:color w:val="07342F"/>
                <w:kern w:val="2"/>
                <w:sz w:val="18"/>
                <w:szCs w:val="18"/>
                <w14:ligatures w14:val="standardContextual"/>
              </w:rPr>
              <w:drawing>
                <wp:inline distT="0" distB="0" distL="0" distR="0" wp14:anchorId="4E59DAEB" wp14:editId="685873C9">
                  <wp:extent cx="110896" cy="110909"/>
                  <wp:effectExtent l="0" t="0" r="0" b="0"/>
                  <wp:docPr id="4"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11">
                            <a:extLst>
                              <a:ext uri="{28A0092B-C50C-407E-A947-70E740481C1C}">
                                <a14:useLocalDpi xmlns:a14="http://schemas.microsoft.com/office/drawing/2010/main" val="0"/>
                              </a:ext>
                            </a:extLst>
                          </a:blip>
                          <a:stretch>
                            <a:fillRect/>
                          </a:stretch>
                        </pic:blipFill>
                        <pic:spPr>
                          <a:xfrm>
                            <a:off x="0" y="0"/>
                            <a:ext cx="110896" cy="110909"/>
                          </a:xfrm>
                          <a:prstGeom prst="rect">
                            <a:avLst/>
                          </a:prstGeom>
                        </pic:spPr>
                      </pic:pic>
                    </a:graphicData>
                  </a:graphic>
                </wp:inline>
              </w:drawing>
            </w:r>
            <w:r w:rsidRPr="00BA7578">
              <w:rPr>
                <w:rFonts w:ascii="Source Sans Pro SemiBold" w:eastAsiaTheme="minorHAnsi" w:hAnsi="Source Sans Pro SemiBold" w:cstheme="minorBidi"/>
                <w:bCs/>
                <w:color w:val="07342F"/>
                <w:kern w:val="2"/>
                <w:sz w:val="18"/>
                <w:szCs w:val="18"/>
                <w14:ligatures w14:val="standardContextual"/>
              </w:rPr>
              <w:t xml:space="preserve">  </w:t>
            </w:r>
            <w:r w:rsidR="00AF699B">
              <w:rPr>
                <w:rFonts w:ascii="Source Sans Pro SemiBold" w:eastAsiaTheme="minorHAnsi" w:hAnsi="Source Sans Pro SemiBold" w:cstheme="minorBidi"/>
                <w:bCs/>
                <w:color w:val="07342F"/>
                <w:kern w:val="2"/>
                <w:sz w:val="18"/>
                <w:szCs w:val="18"/>
                <w14:ligatures w14:val="standardContextual"/>
              </w:rPr>
              <w:t>97525751</w:t>
            </w:r>
          </w:p>
          <w:p w14:paraId="1B931969" w14:textId="068CB9D2" w:rsidR="00673CC6" w:rsidRPr="00BA7578" w:rsidRDefault="00673CC6" w:rsidP="00673CC6">
            <w:pPr>
              <w:spacing w:before="99"/>
              <w:ind w:left="442"/>
              <w:rPr>
                <w:rFonts w:ascii="Source Sans Pro SemiBold" w:eastAsiaTheme="minorHAnsi" w:hAnsi="Source Sans Pro SemiBold" w:cstheme="minorBidi"/>
                <w:bCs/>
                <w:color w:val="07342F"/>
                <w:kern w:val="2"/>
                <w:sz w:val="18"/>
                <w:szCs w:val="18"/>
                <w14:ligatures w14:val="standardContextual"/>
              </w:rPr>
            </w:pPr>
            <w:r w:rsidRPr="00BA7578">
              <w:rPr>
                <w:rFonts w:ascii="Source Sans Pro SemiBold" w:eastAsiaTheme="minorHAnsi" w:hAnsi="Source Sans Pro SemiBold" w:cstheme="minorBidi"/>
                <w:bCs/>
                <w:noProof/>
                <w:color w:val="07342F"/>
                <w:kern w:val="2"/>
                <w:sz w:val="18"/>
                <w:szCs w:val="18"/>
                <w14:ligatures w14:val="standardContextual"/>
              </w:rPr>
              <w:drawing>
                <wp:anchor distT="0" distB="0" distL="0" distR="0" simplePos="0" relativeHeight="251658752" behindDoc="0" locked="0" layoutInCell="1" allowOverlap="1" wp14:anchorId="1F8F14C8" wp14:editId="4F1D008A">
                  <wp:simplePos x="0" y="0"/>
                  <wp:positionH relativeFrom="page">
                    <wp:posOffset>184331</wp:posOffset>
                  </wp:positionH>
                  <wp:positionV relativeFrom="paragraph">
                    <wp:posOffset>102720</wp:posOffset>
                  </wp:positionV>
                  <wp:extent cx="110490" cy="82854"/>
                  <wp:effectExtent l="0" t="0" r="0" b="0"/>
                  <wp:wrapNone/>
                  <wp:docPr id="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4.png"/>
                          <pic:cNvPicPr/>
                        </pic:nvPicPr>
                        <pic:blipFill>
                          <a:blip r:embed="rId12" cstate="print"/>
                          <a:stretch>
                            <a:fillRect/>
                          </a:stretch>
                        </pic:blipFill>
                        <pic:spPr>
                          <a:xfrm>
                            <a:off x="0" y="0"/>
                            <a:ext cx="110490" cy="82854"/>
                          </a:xfrm>
                          <a:prstGeom prst="rect">
                            <a:avLst/>
                          </a:prstGeom>
                        </pic:spPr>
                      </pic:pic>
                    </a:graphicData>
                  </a:graphic>
                </wp:anchor>
              </w:drawing>
            </w:r>
            <w:hyperlink r:id="rId13" w:history="1">
              <w:r w:rsidR="00BE1A0D" w:rsidRPr="004D5220">
                <w:rPr>
                  <w:rStyle w:val="Hyperkobling"/>
                  <w:rFonts w:ascii="Source Sans Pro SemiBold" w:eastAsiaTheme="minorHAnsi" w:hAnsi="Source Sans Pro SemiBold" w:cstheme="minorBidi"/>
                  <w:bCs/>
                  <w:kern w:val="2"/>
                  <w:sz w:val="18"/>
                  <w:szCs w:val="18"/>
                  <w14:ligatures w14:val="standardContextual"/>
                </w:rPr>
                <w:t>gv@nivianalyse.no</w:t>
              </w:r>
            </w:hyperlink>
            <w:r w:rsidR="00F15FEC">
              <w:rPr>
                <w:rFonts w:ascii="Source Sans Pro SemiBold" w:eastAsiaTheme="minorHAnsi" w:hAnsi="Source Sans Pro SemiBold" w:cstheme="minorBidi"/>
                <w:bCs/>
                <w:color w:val="07342F"/>
                <w:kern w:val="2"/>
                <w:sz w:val="18"/>
                <w:szCs w:val="18"/>
                <w14:ligatures w14:val="standardContextual"/>
              </w:rPr>
              <w:t xml:space="preserve"> </w:t>
            </w:r>
          </w:p>
          <w:p w14:paraId="7542903B" w14:textId="77777777" w:rsidR="00673CC6" w:rsidRDefault="00673CC6" w:rsidP="00F15FEC">
            <w:pPr>
              <w:spacing w:before="99"/>
              <w:ind w:left="442"/>
            </w:pPr>
          </w:p>
        </w:tc>
        <w:tc>
          <w:tcPr>
            <w:tcW w:w="7722" w:type="dxa"/>
          </w:tcPr>
          <w:p w14:paraId="74CB83A0" w14:textId="77777777" w:rsidR="001A7EB0" w:rsidRDefault="00A94F27" w:rsidP="00E41805">
            <w:pPr>
              <w:jc w:val="both"/>
            </w:pPr>
            <w:r>
              <w:t xml:space="preserve">Geir Vinsand har bakgrunn som ressursøkonom fra Norges miljø- og biovitenskapelige universitet (NMBU). Han har tidligere arbeidet i Næringsdepartementet og Kommunaldepartementet. I perioden 1989-92 var han hovedsekretær for Christiansenutvalget som utredet kommune- og fylkesinndelingen. </w:t>
            </w:r>
          </w:p>
          <w:p w14:paraId="258C909C" w14:textId="77777777" w:rsidR="001A7EB0" w:rsidRDefault="001A7EB0" w:rsidP="00E41805">
            <w:pPr>
              <w:jc w:val="both"/>
            </w:pPr>
          </w:p>
          <w:p w14:paraId="43B9A0CD" w14:textId="3E859406" w:rsidR="00A94F27" w:rsidRDefault="00A94F27" w:rsidP="00E41805">
            <w:pPr>
              <w:jc w:val="both"/>
            </w:pPr>
            <w:r w:rsidRPr="001676B8">
              <w:t xml:space="preserve">Geir har jobbet mye med kommunereformen og deltatt i prosjekter om generalistkommunesystemet og KMDs nullpunktsmåling for kommunereformen. </w:t>
            </w:r>
            <w:r>
              <w:t xml:space="preserve">Han har gjennom flere år hatt kommunestruktur, interkommunalt samarbeid og utvikling av nye kommunemodeller som spesialfelt, med prosjekter på både lokalt og nasjonalt nivå. </w:t>
            </w:r>
          </w:p>
          <w:p w14:paraId="65347E9D" w14:textId="77777777" w:rsidR="007038C7" w:rsidRDefault="007038C7" w:rsidP="00E41805">
            <w:pPr>
              <w:jc w:val="both"/>
            </w:pPr>
          </w:p>
          <w:p w14:paraId="435AAF04" w14:textId="6BCFC2CD" w:rsidR="00A94F27" w:rsidRDefault="00A94F27" w:rsidP="00E41805">
            <w:pPr>
              <w:jc w:val="both"/>
            </w:pPr>
            <w:r>
              <w:t xml:space="preserve">Reorganisering av kommuner, etablering av nye interkommunale tjenester og nytt regelverk for interkommunalt samarbeid, har vært viktige arbeidsfelt. Gjennom de siste 10 årene har Geir utviklet kartleggingsmetodikk og gjennomført en rekke kartlegginger av interkommunalt samarbeid på oppdrag fra flere statsforvaltere. Geir </w:t>
            </w:r>
            <w:r w:rsidR="0095294E">
              <w:t xml:space="preserve">har </w:t>
            </w:r>
            <w:r>
              <w:t>gjennomført kommunevis kartlegging</w:t>
            </w:r>
            <w:r w:rsidR="0095294E">
              <w:t xml:space="preserve"> og analyse av </w:t>
            </w:r>
            <w:r>
              <w:t xml:space="preserve"> interkommunalt samarbeid i </w:t>
            </w:r>
            <w:r w:rsidR="007038C7">
              <w:t xml:space="preserve">over 200 kommuner etter </w:t>
            </w:r>
            <w:r w:rsidR="0095294E">
              <w:t xml:space="preserve">2019. </w:t>
            </w:r>
            <w:r>
              <w:t xml:space="preserve">  </w:t>
            </w:r>
          </w:p>
          <w:p w14:paraId="748EC618" w14:textId="08F8FE6E" w:rsidR="00156AA5" w:rsidRDefault="00156AA5" w:rsidP="00E41805">
            <w:pPr>
              <w:pStyle w:val="TableParagraph"/>
              <w:spacing w:before="46"/>
              <w:ind w:left="220"/>
              <w:jc w:val="both"/>
              <w:rPr>
                <w:color w:val="414042"/>
              </w:rPr>
            </w:pPr>
          </w:p>
          <w:p w14:paraId="68A74BD9" w14:textId="77777777" w:rsidR="006A5309" w:rsidRDefault="00A25F8B" w:rsidP="00E41805">
            <w:pPr>
              <w:pStyle w:val="TableParagraph"/>
              <w:spacing w:before="46"/>
              <w:jc w:val="both"/>
              <w:rPr>
                <w:color w:val="414042"/>
              </w:rPr>
            </w:pPr>
            <w:r>
              <w:rPr>
                <w:color w:val="414042"/>
              </w:rPr>
              <w:t>Geir har gjennom lang tid også jobbet med beredskap og samfunnssikkerhet. Han har deltatt i utvikling</w:t>
            </w:r>
            <w:r w:rsidR="00AE7BAF">
              <w:rPr>
                <w:color w:val="414042"/>
              </w:rPr>
              <w:t xml:space="preserve"> DSBs kommunebarometer</w:t>
            </w:r>
            <w:r w:rsidR="00DE3F2A">
              <w:rPr>
                <w:color w:val="414042"/>
              </w:rPr>
              <w:t xml:space="preserve">. Han har vært prosjektleder for Nasjonalt strålevernbarometer i over 20 år og gjennomført en rekke </w:t>
            </w:r>
            <w:r w:rsidR="007A45D6">
              <w:rPr>
                <w:color w:val="414042"/>
              </w:rPr>
              <w:t xml:space="preserve">opinions- og brukerundersøkelser om atomberedskap og </w:t>
            </w:r>
            <w:r w:rsidR="00870CE5">
              <w:rPr>
                <w:color w:val="414042"/>
              </w:rPr>
              <w:t xml:space="preserve">statlige organers </w:t>
            </w:r>
            <w:r w:rsidR="00EA2668">
              <w:rPr>
                <w:color w:val="414042"/>
              </w:rPr>
              <w:t>mediehåndtering av store hendelser som Kurskulykken</w:t>
            </w:r>
            <w:r w:rsidR="00870CE5">
              <w:rPr>
                <w:color w:val="414042"/>
              </w:rPr>
              <w:t xml:space="preserve">, </w:t>
            </w:r>
            <w:r w:rsidR="00A47F26">
              <w:rPr>
                <w:color w:val="414042"/>
              </w:rPr>
              <w:t xml:space="preserve">atomulykken i </w:t>
            </w:r>
            <w:r w:rsidR="00EA2668">
              <w:rPr>
                <w:color w:val="414042"/>
              </w:rPr>
              <w:t>F</w:t>
            </w:r>
            <w:r w:rsidR="00A47F26">
              <w:rPr>
                <w:color w:val="414042"/>
              </w:rPr>
              <w:t>ukushima</w:t>
            </w:r>
            <w:r w:rsidR="00870CE5">
              <w:rPr>
                <w:color w:val="414042"/>
              </w:rPr>
              <w:t xml:space="preserve"> og nasjonal Sars-beredskap.</w:t>
            </w:r>
            <w:r w:rsidR="00A47F26">
              <w:rPr>
                <w:color w:val="414042"/>
              </w:rPr>
              <w:t xml:space="preserve"> </w:t>
            </w:r>
            <w:r w:rsidR="00AE7BAF">
              <w:rPr>
                <w:color w:val="414042"/>
              </w:rPr>
              <w:t xml:space="preserve"> </w:t>
            </w:r>
          </w:p>
          <w:p w14:paraId="5A5CD500" w14:textId="77777777" w:rsidR="001071AA" w:rsidRDefault="001071AA" w:rsidP="00E41805">
            <w:pPr>
              <w:pStyle w:val="TableParagraph"/>
              <w:spacing w:before="46"/>
              <w:jc w:val="both"/>
              <w:rPr>
                <w:color w:val="414042"/>
              </w:rPr>
            </w:pPr>
          </w:p>
          <w:p w14:paraId="3D912305" w14:textId="77777777" w:rsidR="001071AA" w:rsidRDefault="001071AA" w:rsidP="00E41805">
            <w:pPr>
              <w:pStyle w:val="TableParagraph"/>
              <w:spacing w:before="46"/>
              <w:jc w:val="both"/>
              <w:rPr>
                <w:color w:val="414042"/>
              </w:rPr>
            </w:pPr>
          </w:p>
          <w:p w14:paraId="0E9DCE73" w14:textId="77777777" w:rsidR="001071AA" w:rsidRDefault="001071AA" w:rsidP="00E41805">
            <w:pPr>
              <w:pStyle w:val="TableParagraph"/>
              <w:spacing w:before="46"/>
              <w:jc w:val="both"/>
              <w:rPr>
                <w:color w:val="414042"/>
              </w:rPr>
            </w:pPr>
          </w:p>
          <w:p w14:paraId="121FAF4A" w14:textId="77777777" w:rsidR="001071AA" w:rsidRDefault="001071AA" w:rsidP="00E41805">
            <w:pPr>
              <w:pStyle w:val="TableParagraph"/>
              <w:spacing w:before="46"/>
              <w:jc w:val="both"/>
              <w:rPr>
                <w:color w:val="414042"/>
              </w:rPr>
            </w:pPr>
          </w:p>
          <w:p w14:paraId="2D63865A" w14:textId="77777777" w:rsidR="001071AA" w:rsidRDefault="001071AA" w:rsidP="00E41805">
            <w:pPr>
              <w:pStyle w:val="TableParagraph"/>
              <w:spacing w:before="46"/>
              <w:jc w:val="both"/>
              <w:rPr>
                <w:color w:val="414042"/>
              </w:rPr>
            </w:pPr>
          </w:p>
          <w:p w14:paraId="6F66FD08" w14:textId="77777777" w:rsidR="001071AA" w:rsidRDefault="001071AA" w:rsidP="00E41805">
            <w:pPr>
              <w:pStyle w:val="TableParagraph"/>
              <w:spacing w:before="46"/>
              <w:jc w:val="both"/>
              <w:rPr>
                <w:color w:val="414042"/>
              </w:rPr>
            </w:pPr>
          </w:p>
          <w:p w14:paraId="4BAE0FBB" w14:textId="77777777" w:rsidR="001071AA" w:rsidRDefault="001071AA" w:rsidP="00E41805">
            <w:pPr>
              <w:pStyle w:val="TableParagraph"/>
              <w:spacing w:before="46"/>
              <w:jc w:val="both"/>
              <w:rPr>
                <w:color w:val="414042"/>
              </w:rPr>
            </w:pPr>
          </w:p>
          <w:p w14:paraId="2B470029" w14:textId="77777777" w:rsidR="001071AA" w:rsidRDefault="001071AA" w:rsidP="00E41805">
            <w:pPr>
              <w:pStyle w:val="TableParagraph"/>
              <w:spacing w:before="46"/>
              <w:jc w:val="both"/>
              <w:rPr>
                <w:color w:val="414042"/>
              </w:rPr>
            </w:pPr>
          </w:p>
          <w:p w14:paraId="240FF72F" w14:textId="77777777" w:rsidR="001071AA" w:rsidRDefault="001071AA" w:rsidP="00E41805">
            <w:pPr>
              <w:pStyle w:val="TableParagraph"/>
              <w:spacing w:before="46"/>
              <w:jc w:val="both"/>
              <w:rPr>
                <w:color w:val="414042"/>
              </w:rPr>
            </w:pPr>
          </w:p>
          <w:p w14:paraId="456E04FA" w14:textId="77777777" w:rsidR="001071AA" w:rsidRDefault="001071AA" w:rsidP="00E41805">
            <w:pPr>
              <w:pStyle w:val="TableParagraph"/>
              <w:spacing w:before="46"/>
              <w:jc w:val="both"/>
              <w:rPr>
                <w:color w:val="414042"/>
              </w:rPr>
            </w:pPr>
          </w:p>
          <w:p w14:paraId="2C8B5A1A" w14:textId="77777777" w:rsidR="001071AA" w:rsidRDefault="001071AA" w:rsidP="00E41805">
            <w:pPr>
              <w:pStyle w:val="TableParagraph"/>
              <w:spacing w:before="46"/>
              <w:jc w:val="both"/>
              <w:rPr>
                <w:color w:val="414042"/>
              </w:rPr>
            </w:pPr>
          </w:p>
          <w:p w14:paraId="6C829947" w14:textId="77777777" w:rsidR="001071AA" w:rsidRDefault="001071AA" w:rsidP="00E41805">
            <w:pPr>
              <w:pStyle w:val="TableParagraph"/>
              <w:spacing w:before="46"/>
              <w:jc w:val="both"/>
              <w:rPr>
                <w:color w:val="414042"/>
              </w:rPr>
            </w:pPr>
          </w:p>
          <w:p w14:paraId="15A42564" w14:textId="121BE30D" w:rsidR="001071AA" w:rsidRPr="001E1633" w:rsidRDefault="001071AA" w:rsidP="00E41805">
            <w:pPr>
              <w:pStyle w:val="TableParagraph"/>
              <w:spacing w:before="46"/>
              <w:jc w:val="both"/>
              <w:rPr>
                <w:color w:val="414042"/>
              </w:rPr>
            </w:pPr>
          </w:p>
        </w:tc>
      </w:tr>
    </w:tbl>
    <w:p w14:paraId="219E52E8" w14:textId="77777777" w:rsidR="00036342" w:rsidRDefault="00036342" w:rsidP="002E69BC">
      <w:pPr>
        <w:pStyle w:val="Brdtekst"/>
      </w:pPr>
    </w:p>
    <w:tbl>
      <w:tblPr>
        <w:tblStyle w:val="TableNormal1"/>
        <w:tblW w:w="0" w:type="auto"/>
        <w:tblLayout w:type="fixed"/>
        <w:tblCellMar>
          <w:bottom w:w="57" w:type="dxa"/>
        </w:tblCellMar>
        <w:tblLook w:val="01E0" w:firstRow="1" w:lastRow="1" w:firstColumn="1" w:lastColumn="1" w:noHBand="0" w:noVBand="0"/>
      </w:tblPr>
      <w:tblGrid>
        <w:gridCol w:w="2268"/>
        <w:gridCol w:w="7400"/>
      </w:tblGrid>
      <w:tr w:rsidR="008550B5" w14:paraId="61C8A8CA" w14:textId="77777777" w:rsidTr="34E32C5D">
        <w:trPr>
          <w:trHeight w:val="852"/>
        </w:trPr>
        <w:tc>
          <w:tcPr>
            <w:tcW w:w="9668" w:type="dxa"/>
            <w:gridSpan w:val="2"/>
          </w:tcPr>
          <w:tbl>
            <w:tblPr>
              <w:tblStyle w:val="TableNormal1"/>
              <w:tblW w:w="0" w:type="auto"/>
              <w:tblLayout w:type="fixed"/>
              <w:tblCellMar>
                <w:bottom w:w="57" w:type="dxa"/>
              </w:tblCellMar>
              <w:tblLook w:val="01E0" w:firstRow="1" w:lastRow="1" w:firstColumn="1" w:lastColumn="1" w:noHBand="0" w:noVBand="0"/>
            </w:tblPr>
            <w:tblGrid>
              <w:gridCol w:w="9668"/>
            </w:tblGrid>
            <w:tr w:rsidR="00A15173" w14:paraId="69E3E16D" w14:textId="77777777" w:rsidTr="00EF2A53">
              <w:trPr>
                <w:trHeight w:val="852"/>
              </w:trPr>
              <w:tc>
                <w:tcPr>
                  <w:tcW w:w="9668" w:type="dxa"/>
                </w:tcPr>
                <w:p w14:paraId="6C093645" w14:textId="77777777" w:rsidR="00A15173" w:rsidRPr="009373FD" w:rsidRDefault="00A15173" w:rsidP="00A15173">
                  <w:pPr>
                    <w:pStyle w:val="Tittel"/>
                    <w:ind w:left="0"/>
                    <w:rPr>
                      <w:color w:val="DC4B0C"/>
                    </w:rPr>
                  </w:pPr>
                  <w:r w:rsidRPr="009373FD">
                    <w:rPr>
                      <w:rFonts w:ascii="SourceSansPro-Semibold"/>
                      <w:noProof/>
                      <w:color w:val="DC4B0C"/>
                      <w:sz w:val="2"/>
                    </w:rPr>
                    <w:lastRenderedPageBreak/>
                    <mc:AlternateContent>
                      <mc:Choice Requires="wpg">
                        <w:drawing>
                          <wp:inline distT="0" distB="0" distL="0" distR="0" wp14:anchorId="664BF6C6" wp14:editId="0B470484">
                            <wp:extent cx="4513580" cy="12700"/>
                            <wp:effectExtent l="0" t="0" r="0" b="0"/>
                            <wp:docPr id="7225769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3580" cy="12700"/>
                                      <a:chOff x="0" y="0"/>
                                      <a:chExt cx="7108" cy="20"/>
                                    </a:xfrm>
                                  </wpg:grpSpPr>
                                  <wps:wsp>
                                    <wps:cNvPr id="187124764" name="Line 20"/>
                                    <wps:cNvCnPr>
                                      <a:cxnSpLocks/>
                                    </wps:cNvCnPr>
                                    <wps:spPr bwMode="auto">
                                      <a:xfrm>
                                        <a:off x="0" y="10"/>
                                        <a:ext cx="7108" cy="0"/>
                                      </a:xfrm>
                                      <a:prstGeom prst="line">
                                        <a:avLst/>
                                      </a:prstGeom>
                                      <a:noFill/>
                                      <a:ln w="12700">
                                        <a:solidFill>
                                          <a:srgbClr val="DC4B0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86BF5EC" id="Group 19" o:spid="_x0000_s1026" style="width:355.4pt;height:1pt;mso-position-horizontal-relative:char;mso-position-vertical-relative:line" coordsize="7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">
                            <v:line id="Line 20" o:spid="_x0000_s1027" style="position:absolute;visibility:visible;mso-wrap-style:square" from="0,10" to="71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" strokecolor="#dc4b0c" strokeweight="1pt">
                              <o:lock v:ext="edit" shapetype="f"/>
                            </v:line>
                            <w10:anchorlock/>
                          </v:group>
                        </w:pict>
                      </mc:Fallback>
                    </mc:AlternateContent>
                  </w:r>
                </w:p>
                <w:p w14:paraId="3873DAF8" w14:textId="0A95A0ED" w:rsidR="00A15173" w:rsidRPr="009373FD" w:rsidRDefault="00365CC6" w:rsidP="00A15173">
                  <w:pPr>
                    <w:pStyle w:val="TableParagraph"/>
                    <w:spacing w:before="46"/>
                    <w:rPr>
                      <w:rFonts w:ascii="Arial" w:hAnsi="Arial" w:cs="Arial"/>
                      <w:b/>
                      <w:bCs/>
                      <w:color w:val="DC4B0C"/>
                      <w:sz w:val="24"/>
                      <w:szCs w:val="24"/>
                    </w:rPr>
                  </w:pPr>
                  <w:r>
                    <w:rPr>
                      <w:rFonts w:ascii="Arial" w:hAnsi="Arial" w:cs="Arial"/>
                      <w:b/>
                      <w:bCs/>
                      <w:color w:val="DC4B0C"/>
                      <w:sz w:val="24"/>
                      <w:szCs w:val="24"/>
                    </w:rPr>
                    <w:t>A</w:t>
                  </w:r>
                  <w:r w:rsidR="00DD3F0C">
                    <w:rPr>
                      <w:rFonts w:ascii="Arial" w:hAnsi="Arial" w:cs="Arial"/>
                      <w:b/>
                      <w:bCs/>
                      <w:color w:val="DC4B0C"/>
                      <w:sz w:val="24"/>
                      <w:szCs w:val="24"/>
                    </w:rPr>
                    <w:t>rbeidserfaring</w:t>
                  </w:r>
                  <w:r>
                    <w:rPr>
                      <w:rFonts w:ascii="Arial" w:hAnsi="Arial" w:cs="Arial"/>
                      <w:b/>
                      <w:bCs/>
                      <w:color w:val="DC4B0C"/>
                      <w:sz w:val="24"/>
                      <w:szCs w:val="24"/>
                    </w:rPr>
                    <w:t xml:space="preserve"> og utdanning</w:t>
                  </w:r>
                </w:p>
                <w:p w14:paraId="4FA43722" w14:textId="77777777" w:rsidR="00A15173" w:rsidRPr="00216D57" w:rsidRDefault="00A15173" w:rsidP="00A15173">
                  <w:pPr>
                    <w:pStyle w:val="TableParagraph"/>
                    <w:spacing w:before="46"/>
                  </w:pPr>
                  <w:r>
                    <w:rPr>
                      <w:rFonts w:ascii="SourceSansPro-Semibold"/>
                      <w:noProof/>
                      <w:color w:val="0B2B52"/>
                      <w:sz w:val="2"/>
                    </w:rPr>
                    <mc:AlternateContent>
                      <mc:Choice Requires="wpg">
                        <w:drawing>
                          <wp:inline distT="0" distB="0" distL="0" distR="0" wp14:anchorId="3E84F5B9" wp14:editId="0DD395C6">
                            <wp:extent cx="4513580" cy="12700"/>
                            <wp:effectExtent l="0" t="0" r="0" b="0"/>
                            <wp:docPr id="205433695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3580" cy="12700"/>
                                      <a:chOff x="0" y="0"/>
                                      <a:chExt cx="7108" cy="20"/>
                                    </a:xfrm>
                                  </wpg:grpSpPr>
                                  <wps:wsp>
                                    <wps:cNvPr id="2133935632" name="Line 20"/>
                                    <wps:cNvCnPr>
                                      <a:cxnSpLocks/>
                                    </wps:cNvCnPr>
                                    <wps:spPr bwMode="auto">
                                      <a:xfrm>
                                        <a:off x="0" y="10"/>
                                        <a:ext cx="7108" cy="0"/>
                                      </a:xfrm>
                                      <a:prstGeom prst="line">
                                        <a:avLst/>
                                      </a:prstGeom>
                                      <a:noFill/>
                                      <a:ln w="12700">
                                        <a:solidFill>
                                          <a:srgbClr val="DC4B0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1A606D1" id="Group 19" o:spid="_x0000_s1026" style="width:355.4pt;height:1pt;mso-position-horizontal-relative:char;mso-position-vertical-relative:line" coordsize="7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">
                            <v:line id="Line 20" o:spid="_x0000_s1027" style="position:absolute;visibility:visible;mso-wrap-style:square" from="0,10" to="71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" strokecolor="#dc4b0c" strokeweight="1pt">
                              <o:lock v:ext="edit" shapetype="f"/>
                            </v:line>
                            <w10:anchorlock/>
                          </v:group>
                        </w:pict>
                      </mc:Fallback>
                    </mc:AlternateContent>
                  </w:r>
                </w:p>
              </w:tc>
            </w:tr>
          </w:tbl>
          <w:p w14:paraId="7F6BB340" w14:textId="5D31CAAF" w:rsidR="008550B5" w:rsidRPr="00216D57" w:rsidRDefault="008550B5" w:rsidP="00765801">
            <w:pPr>
              <w:pStyle w:val="TableParagraph"/>
              <w:spacing w:before="46"/>
            </w:pPr>
          </w:p>
        </w:tc>
      </w:tr>
      <w:tr w:rsidR="00A15173" w14:paraId="74567817" w14:textId="77777777" w:rsidTr="34E32C5D">
        <w:trPr>
          <w:trHeight w:val="397"/>
        </w:trPr>
        <w:tc>
          <w:tcPr>
            <w:tcW w:w="2268" w:type="dxa"/>
          </w:tcPr>
          <w:p w14:paraId="28617C40" w14:textId="7BF343B0" w:rsidR="00A15173" w:rsidRDefault="00A15173" w:rsidP="000050D0">
            <w:pPr>
              <w:pStyle w:val="TableParagraph"/>
              <w:spacing w:before="0"/>
              <w:ind w:right="219"/>
              <w:jc w:val="right"/>
              <w:rPr>
                <w:color w:val="231F20"/>
              </w:rPr>
            </w:pPr>
            <w:r>
              <w:rPr>
                <w:color w:val="231F20"/>
              </w:rPr>
              <w:t>2</w:t>
            </w:r>
            <w:r w:rsidR="00296A59">
              <w:rPr>
                <w:color w:val="231F20"/>
              </w:rPr>
              <w:t>007-2016</w:t>
            </w:r>
          </w:p>
        </w:tc>
        <w:tc>
          <w:tcPr>
            <w:tcW w:w="7400" w:type="dxa"/>
          </w:tcPr>
          <w:p w14:paraId="3EE86423" w14:textId="12F6726C" w:rsidR="00A15173" w:rsidRPr="00402E00" w:rsidRDefault="00296A59" w:rsidP="000050D0">
            <w:pPr>
              <w:pStyle w:val="TableParagraph"/>
              <w:spacing w:before="0"/>
              <w:ind w:left="220"/>
              <w:rPr>
                <w:color w:val="414042"/>
              </w:rPr>
            </w:pPr>
            <w:r w:rsidRPr="00AC7A49">
              <w:rPr>
                <w:rFonts w:ascii="Arial" w:hAnsi="Arial" w:cs="Arial"/>
                <w:sz w:val="20"/>
                <w:szCs w:val="20"/>
              </w:rPr>
              <w:t>NIVI Analyse AS, daglig leder</w:t>
            </w:r>
          </w:p>
        </w:tc>
      </w:tr>
      <w:tr w:rsidR="008550B5" w14:paraId="39E899BD" w14:textId="77777777" w:rsidTr="34E32C5D">
        <w:trPr>
          <w:trHeight w:val="397"/>
        </w:trPr>
        <w:tc>
          <w:tcPr>
            <w:tcW w:w="2268" w:type="dxa"/>
          </w:tcPr>
          <w:p w14:paraId="6A00480A" w14:textId="46CA5B35" w:rsidR="00402E00" w:rsidRPr="00216D57" w:rsidRDefault="005E54FC" w:rsidP="000050D0">
            <w:pPr>
              <w:pStyle w:val="TableParagraph"/>
              <w:spacing w:before="0"/>
              <w:ind w:right="219"/>
              <w:jc w:val="right"/>
              <w:rPr>
                <w:color w:val="231F20"/>
              </w:rPr>
            </w:pPr>
            <w:r>
              <w:rPr>
                <w:color w:val="231F20"/>
              </w:rPr>
              <w:t xml:space="preserve"> </w:t>
            </w:r>
            <w:r w:rsidR="00402E00">
              <w:rPr>
                <w:color w:val="231F20"/>
              </w:rPr>
              <w:t>200</w:t>
            </w:r>
            <w:r w:rsidR="00296A59">
              <w:rPr>
                <w:color w:val="231F20"/>
              </w:rPr>
              <w:t>6-2007</w:t>
            </w:r>
          </w:p>
        </w:tc>
        <w:tc>
          <w:tcPr>
            <w:tcW w:w="7400" w:type="dxa"/>
          </w:tcPr>
          <w:p w14:paraId="27D88EBC" w14:textId="168FCE45" w:rsidR="008550B5" w:rsidRPr="00216D57" w:rsidRDefault="00296A59" w:rsidP="000050D0">
            <w:pPr>
              <w:pStyle w:val="TableParagraph"/>
              <w:spacing w:before="0"/>
              <w:ind w:left="220"/>
              <w:rPr>
                <w:color w:val="414042"/>
              </w:rPr>
            </w:pPr>
            <w:r>
              <w:rPr>
                <w:rFonts w:ascii="Arial" w:hAnsi="Arial" w:cs="Arial"/>
                <w:sz w:val="20"/>
                <w:szCs w:val="20"/>
              </w:rPr>
              <w:t>V</w:t>
            </w:r>
            <w:r w:rsidRPr="00AC7A49">
              <w:rPr>
                <w:rFonts w:ascii="Arial" w:hAnsi="Arial" w:cs="Arial"/>
                <w:sz w:val="20"/>
                <w:szCs w:val="20"/>
              </w:rPr>
              <w:t>INSAND AS, daglig leder</w:t>
            </w:r>
            <w:r w:rsidRPr="00402E00">
              <w:rPr>
                <w:color w:val="414042"/>
              </w:rPr>
              <w:t xml:space="preserve"> </w:t>
            </w:r>
          </w:p>
        </w:tc>
      </w:tr>
      <w:tr w:rsidR="00005765" w14:paraId="68CB112A" w14:textId="77777777" w:rsidTr="34E32C5D">
        <w:trPr>
          <w:trHeight w:val="397"/>
        </w:trPr>
        <w:tc>
          <w:tcPr>
            <w:tcW w:w="2268" w:type="dxa"/>
          </w:tcPr>
          <w:p w14:paraId="3EECBEA1" w14:textId="4725D1D7" w:rsidR="00005765" w:rsidRDefault="00056B27" w:rsidP="000050D0">
            <w:pPr>
              <w:pStyle w:val="TableParagraph"/>
              <w:spacing w:before="0"/>
              <w:ind w:right="219"/>
              <w:jc w:val="right"/>
              <w:rPr>
                <w:color w:val="231F20"/>
              </w:rPr>
            </w:pPr>
            <w:r>
              <w:rPr>
                <w:color w:val="231F20"/>
              </w:rPr>
              <w:t>2000</w:t>
            </w:r>
            <w:r w:rsidR="00296A59">
              <w:rPr>
                <w:color w:val="231F20"/>
              </w:rPr>
              <w:t>-2006</w:t>
            </w:r>
          </w:p>
        </w:tc>
        <w:tc>
          <w:tcPr>
            <w:tcW w:w="7400" w:type="dxa"/>
          </w:tcPr>
          <w:p w14:paraId="1B5A0DAB" w14:textId="2AA8DC7A" w:rsidR="00005765" w:rsidRDefault="00296A59" w:rsidP="000050D0">
            <w:pPr>
              <w:pStyle w:val="TableParagraph"/>
              <w:spacing w:before="0"/>
              <w:ind w:left="220"/>
              <w:rPr>
                <w:color w:val="414042"/>
              </w:rPr>
            </w:pPr>
            <w:r w:rsidRPr="00AC7A49">
              <w:rPr>
                <w:rFonts w:ascii="Arial" w:hAnsi="Arial" w:cs="Arial"/>
                <w:sz w:val="20"/>
                <w:szCs w:val="20"/>
              </w:rPr>
              <w:t>AGENDA Utredning &amp; Utvikling AS, konsulent og gruppeleder</w:t>
            </w:r>
          </w:p>
        </w:tc>
      </w:tr>
      <w:tr w:rsidR="00005765" w14:paraId="54E74C49" w14:textId="77777777" w:rsidTr="34E32C5D">
        <w:trPr>
          <w:trHeight w:val="397"/>
        </w:trPr>
        <w:tc>
          <w:tcPr>
            <w:tcW w:w="2268" w:type="dxa"/>
          </w:tcPr>
          <w:p w14:paraId="45FA4E45" w14:textId="70725D18" w:rsidR="00005765" w:rsidRDefault="00296A59" w:rsidP="000050D0">
            <w:pPr>
              <w:pStyle w:val="TableParagraph"/>
              <w:spacing w:before="0"/>
              <w:ind w:right="219"/>
              <w:jc w:val="right"/>
              <w:rPr>
                <w:color w:val="231F20"/>
              </w:rPr>
            </w:pPr>
            <w:r>
              <w:rPr>
                <w:color w:val="231F20"/>
              </w:rPr>
              <w:t>1997-1999</w:t>
            </w:r>
          </w:p>
        </w:tc>
        <w:tc>
          <w:tcPr>
            <w:tcW w:w="7400" w:type="dxa"/>
          </w:tcPr>
          <w:p w14:paraId="2E99949E" w14:textId="09002753" w:rsidR="00005765" w:rsidRDefault="00296A59" w:rsidP="000050D0">
            <w:pPr>
              <w:pStyle w:val="TableParagraph"/>
              <w:spacing w:before="0"/>
              <w:ind w:left="220"/>
              <w:rPr>
                <w:color w:val="414042"/>
              </w:rPr>
            </w:pPr>
            <w:r w:rsidRPr="00AC7A49">
              <w:rPr>
                <w:rFonts w:ascii="Arial" w:hAnsi="Arial" w:cs="Arial"/>
                <w:sz w:val="20"/>
                <w:szCs w:val="20"/>
              </w:rPr>
              <w:t>Opinion AS, avdelingsleder og seniorkonsulent</w:t>
            </w:r>
          </w:p>
        </w:tc>
      </w:tr>
      <w:tr w:rsidR="00005765" w:rsidRPr="00EA1580" w14:paraId="3B078709" w14:textId="77777777" w:rsidTr="34E32C5D">
        <w:trPr>
          <w:trHeight w:val="397"/>
        </w:trPr>
        <w:tc>
          <w:tcPr>
            <w:tcW w:w="2268" w:type="dxa"/>
          </w:tcPr>
          <w:p w14:paraId="1142A07C" w14:textId="6DB04512" w:rsidR="00005765" w:rsidRDefault="00056B27" w:rsidP="000050D0">
            <w:pPr>
              <w:pStyle w:val="TableParagraph"/>
              <w:spacing w:before="0"/>
              <w:ind w:right="219"/>
              <w:jc w:val="right"/>
              <w:rPr>
                <w:color w:val="231F20"/>
              </w:rPr>
            </w:pPr>
            <w:r>
              <w:rPr>
                <w:color w:val="231F20"/>
              </w:rPr>
              <w:t>199</w:t>
            </w:r>
            <w:r w:rsidR="000F0814">
              <w:rPr>
                <w:color w:val="231F20"/>
              </w:rPr>
              <w:t>2-1996</w:t>
            </w:r>
          </w:p>
        </w:tc>
        <w:tc>
          <w:tcPr>
            <w:tcW w:w="7400" w:type="dxa"/>
          </w:tcPr>
          <w:p w14:paraId="44137F4D" w14:textId="5B877A15" w:rsidR="00005765" w:rsidRPr="00EA1580" w:rsidRDefault="00DE660A" w:rsidP="000050D0">
            <w:pPr>
              <w:pStyle w:val="TableParagraph"/>
              <w:spacing w:before="0"/>
              <w:ind w:left="220"/>
              <w:rPr>
                <w:color w:val="414042"/>
              </w:rPr>
            </w:pPr>
            <w:r w:rsidRPr="00AC7A49">
              <w:rPr>
                <w:rFonts w:ascii="Arial" w:hAnsi="Arial" w:cs="Arial"/>
                <w:sz w:val="20"/>
                <w:szCs w:val="20"/>
              </w:rPr>
              <w:t>Kommunaldepartementet, rådgiver og utredningsleder i kommunalavdelingen</w:t>
            </w:r>
          </w:p>
        </w:tc>
      </w:tr>
      <w:tr w:rsidR="00747686" w:rsidRPr="00EA1580" w14:paraId="15535D6B" w14:textId="77777777" w:rsidTr="34E32C5D">
        <w:trPr>
          <w:trHeight w:val="397"/>
        </w:trPr>
        <w:tc>
          <w:tcPr>
            <w:tcW w:w="2268" w:type="dxa"/>
          </w:tcPr>
          <w:p w14:paraId="5D4EA803" w14:textId="0F4F4D49" w:rsidR="00747686" w:rsidRDefault="00056B27" w:rsidP="000050D0">
            <w:pPr>
              <w:pStyle w:val="TableParagraph"/>
              <w:spacing w:before="0"/>
              <w:ind w:right="219"/>
              <w:jc w:val="right"/>
              <w:rPr>
                <w:color w:val="231F20"/>
              </w:rPr>
            </w:pPr>
            <w:r>
              <w:rPr>
                <w:color w:val="231F20"/>
              </w:rPr>
              <w:t>19</w:t>
            </w:r>
            <w:r w:rsidR="000F0814">
              <w:rPr>
                <w:color w:val="231F20"/>
              </w:rPr>
              <w:t>89-1992</w:t>
            </w:r>
          </w:p>
        </w:tc>
        <w:tc>
          <w:tcPr>
            <w:tcW w:w="7400" w:type="dxa"/>
          </w:tcPr>
          <w:p w14:paraId="2D905681" w14:textId="4AD182E6" w:rsidR="00747686" w:rsidRPr="00EA1580" w:rsidRDefault="000F0814" w:rsidP="000050D0">
            <w:pPr>
              <w:pStyle w:val="TableParagraph"/>
              <w:spacing w:before="0"/>
              <w:ind w:left="220"/>
              <w:rPr>
                <w:color w:val="414042"/>
              </w:rPr>
            </w:pPr>
            <w:r w:rsidRPr="00AC7A49">
              <w:rPr>
                <w:rFonts w:ascii="Arial" w:hAnsi="Arial" w:cs="Arial"/>
                <w:sz w:val="20"/>
                <w:szCs w:val="20"/>
              </w:rPr>
              <w:t>Kommunaldepartementet, sekretær for Christiansen</w:t>
            </w:r>
            <w:r w:rsidR="00B11607">
              <w:rPr>
                <w:rFonts w:ascii="Arial" w:hAnsi="Arial" w:cs="Arial"/>
                <w:sz w:val="20"/>
                <w:szCs w:val="20"/>
              </w:rPr>
              <w:t>-</w:t>
            </w:r>
            <w:r w:rsidRPr="00AC7A49">
              <w:rPr>
                <w:rFonts w:ascii="Arial" w:hAnsi="Arial" w:cs="Arial"/>
                <w:sz w:val="20"/>
                <w:szCs w:val="20"/>
              </w:rPr>
              <w:t>utvalget</w:t>
            </w:r>
          </w:p>
        </w:tc>
      </w:tr>
      <w:tr w:rsidR="00441719" w:rsidRPr="00EA1580" w14:paraId="3D0627DE" w14:textId="77777777" w:rsidTr="34E32C5D">
        <w:trPr>
          <w:trHeight w:val="397"/>
        </w:trPr>
        <w:tc>
          <w:tcPr>
            <w:tcW w:w="2268" w:type="dxa"/>
          </w:tcPr>
          <w:p w14:paraId="623CBA60" w14:textId="36C0C712" w:rsidR="00441719" w:rsidRDefault="00441719" w:rsidP="000050D0">
            <w:pPr>
              <w:pStyle w:val="TableParagraph"/>
              <w:spacing w:before="0"/>
              <w:ind w:right="219"/>
              <w:jc w:val="right"/>
              <w:rPr>
                <w:color w:val="231F20"/>
              </w:rPr>
            </w:pPr>
            <w:r>
              <w:rPr>
                <w:color w:val="231F20"/>
              </w:rPr>
              <w:t>1989</w:t>
            </w:r>
          </w:p>
        </w:tc>
        <w:tc>
          <w:tcPr>
            <w:tcW w:w="7400" w:type="dxa"/>
          </w:tcPr>
          <w:p w14:paraId="289BCD32" w14:textId="77777777" w:rsidR="00441719" w:rsidRDefault="00441719" w:rsidP="000050D0">
            <w:pPr>
              <w:pStyle w:val="TableParagraph"/>
              <w:spacing w:before="0"/>
              <w:ind w:left="220"/>
              <w:rPr>
                <w:color w:val="414042"/>
              </w:rPr>
            </w:pPr>
            <w:r w:rsidRPr="00AC7A49">
              <w:rPr>
                <w:rFonts w:ascii="Arial" w:hAnsi="Arial" w:cs="Arial"/>
                <w:sz w:val="20"/>
                <w:szCs w:val="20"/>
              </w:rPr>
              <w:t>Næringsdepartementet, førstekonsulent i Prosjektavdelingen</w:t>
            </w:r>
          </w:p>
          <w:p w14:paraId="4EC6D5D5" w14:textId="77777777" w:rsidR="00441719" w:rsidRPr="00AC7A49" w:rsidRDefault="00441719" w:rsidP="000050D0">
            <w:pPr>
              <w:pStyle w:val="TableParagraph"/>
              <w:spacing w:before="0"/>
              <w:ind w:left="220"/>
              <w:rPr>
                <w:rFonts w:ascii="Arial" w:hAnsi="Arial" w:cs="Arial"/>
                <w:sz w:val="20"/>
                <w:szCs w:val="20"/>
              </w:rPr>
            </w:pPr>
          </w:p>
        </w:tc>
      </w:tr>
      <w:tr w:rsidR="00005765" w:rsidRPr="00EA1580" w14:paraId="30263F4A" w14:textId="77777777" w:rsidTr="34E32C5D">
        <w:trPr>
          <w:trHeight w:val="397"/>
        </w:trPr>
        <w:tc>
          <w:tcPr>
            <w:tcW w:w="2268" w:type="dxa"/>
          </w:tcPr>
          <w:p w14:paraId="0882DC59" w14:textId="77777777" w:rsidR="00DD3F0C" w:rsidRPr="00415675" w:rsidRDefault="00441719" w:rsidP="000050D0">
            <w:pPr>
              <w:pStyle w:val="TableParagraph"/>
              <w:spacing w:before="0"/>
              <w:ind w:right="219"/>
              <w:jc w:val="right"/>
              <w:rPr>
                <w:rFonts w:ascii="Arial" w:hAnsi="Arial" w:cs="Arial"/>
                <w:color w:val="231F20"/>
              </w:rPr>
            </w:pPr>
            <w:r w:rsidRPr="00415675">
              <w:rPr>
                <w:rFonts w:ascii="Arial" w:hAnsi="Arial" w:cs="Arial"/>
                <w:color w:val="231F20"/>
              </w:rPr>
              <w:t>19</w:t>
            </w:r>
            <w:r w:rsidR="00855718" w:rsidRPr="00415675">
              <w:rPr>
                <w:rFonts w:ascii="Arial" w:hAnsi="Arial" w:cs="Arial"/>
                <w:color w:val="231F20"/>
              </w:rPr>
              <w:t>86-1989</w:t>
            </w:r>
          </w:p>
          <w:p w14:paraId="415849E7" w14:textId="77777777" w:rsidR="00320DB5" w:rsidRPr="00415675" w:rsidRDefault="00320DB5" w:rsidP="000050D0">
            <w:pPr>
              <w:pStyle w:val="TableParagraph"/>
              <w:spacing w:before="0"/>
              <w:ind w:right="219"/>
              <w:jc w:val="right"/>
              <w:rPr>
                <w:rFonts w:ascii="Arial" w:hAnsi="Arial" w:cs="Arial"/>
                <w:color w:val="231F20"/>
              </w:rPr>
            </w:pPr>
          </w:p>
          <w:p w14:paraId="3B561D74" w14:textId="77777777" w:rsidR="00320DB5" w:rsidRPr="00415675" w:rsidRDefault="00AF6D0E" w:rsidP="000050D0">
            <w:pPr>
              <w:pStyle w:val="TableParagraph"/>
              <w:spacing w:before="0"/>
              <w:ind w:right="219"/>
              <w:jc w:val="right"/>
              <w:rPr>
                <w:rFonts w:ascii="Arial" w:hAnsi="Arial" w:cs="Arial"/>
                <w:color w:val="231F20"/>
              </w:rPr>
            </w:pPr>
            <w:r w:rsidRPr="00415675">
              <w:rPr>
                <w:rFonts w:ascii="Arial" w:hAnsi="Arial" w:cs="Arial"/>
                <w:color w:val="231F20"/>
              </w:rPr>
              <w:t>1981-1985</w:t>
            </w:r>
          </w:p>
          <w:p w14:paraId="3B4C8D04" w14:textId="77777777" w:rsidR="00AF6D0E" w:rsidRPr="00415675" w:rsidRDefault="00AF6D0E" w:rsidP="000050D0">
            <w:pPr>
              <w:pStyle w:val="TableParagraph"/>
              <w:spacing w:before="0"/>
              <w:ind w:right="219"/>
              <w:jc w:val="right"/>
              <w:rPr>
                <w:rFonts w:ascii="Arial" w:hAnsi="Arial" w:cs="Arial"/>
                <w:color w:val="231F20"/>
              </w:rPr>
            </w:pPr>
          </w:p>
          <w:p w14:paraId="17BC425F" w14:textId="77777777" w:rsidR="007D31A1" w:rsidRPr="00415675" w:rsidRDefault="007D31A1" w:rsidP="000050D0">
            <w:pPr>
              <w:pStyle w:val="TableParagraph"/>
              <w:spacing w:before="0"/>
              <w:ind w:right="219"/>
              <w:jc w:val="right"/>
              <w:rPr>
                <w:rFonts w:ascii="Arial" w:hAnsi="Arial" w:cs="Arial"/>
                <w:color w:val="231F20"/>
              </w:rPr>
            </w:pPr>
          </w:p>
          <w:p w14:paraId="06304181" w14:textId="185F368B" w:rsidR="00AF6D0E" w:rsidRPr="00415675" w:rsidRDefault="00AF6D0E" w:rsidP="000050D0">
            <w:pPr>
              <w:pStyle w:val="TableParagraph"/>
              <w:spacing w:before="0"/>
              <w:ind w:right="219"/>
              <w:jc w:val="right"/>
              <w:rPr>
                <w:rFonts w:ascii="Arial" w:hAnsi="Arial" w:cs="Arial"/>
                <w:color w:val="231F20"/>
              </w:rPr>
            </w:pPr>
            <w:r w:rsidRPr="00415675">
              <w:rPr>
                <w:rFonts w:ascii="Arial" w:hAnsi="Arial" w:cs="Arial"/>
                <w:color w:val="231F20"/>
              </w:rPr>
              <w:t>19</w:t>
            </w:r>
            <w:r w:rsidR="00990674" w:rsidRPr="00415675">
              <w:rPr>
                <w:rFonts w:ascii="Arial" w:hAnsi="Arial" w:cs="Arial"/>
                <w:color w:val="231F20"/>
              </w:rPr>
              <w:t>80</w:t>
            </w:r>
            <w:r w:rsidR="00817000" w:rsidRPr="00415675">
              <w:rPr>
                <w:rFonts w:ascii="Arial" w:hAnsi="Arial" w:cs="Arial"/>
                <w:color w:val="231F20"/>
              </w:rPr>
              <w:t>-198</w:t>
            </w:r>
            <w:r w:rsidR="00990674" w:rsidRPr="00415675">
              <w:rPr>
                <w:rFonts w:ascii="Arial" w:hAnsi="Arial" w:cs="Arial"/>
                <w:color w:val="231F20"/>
              </w:rPr>
              <w:t>1</w:t>
            </w:r>
          </w:p>
        </w:tc>
        <w:tc>
          <w:tcPr>
            <w:tcW w:w="7400" w:type="dxa"/>
          </w:tcPr>
          <w:p w14:paraId="6A25B87B" w14:textId="29046BFE" w:rsidR="00441719" w:rsidRDefault="00441719" w:rsidP="000050D0">
            <w:pPr>
              <w:pStyle w:val="TableParagraph"/>
              <w:spacing w:before="0"/>
              <w:ind w:left="220"/>
              <w:rPr>
                <w:rFonts w:ascii="Arial" w:hAnsi="Arial" w:cs="Arial"/>
                <w:sz w:val="20"/>
                <w:szCs w:val="20"/>
              </w:rPr>
            </w:pPr>
            <w:r w:rsidRPr="00AC7A49">
              <w:rPr>
                <w:rFonts w:ascii="Arial" w:hAnsi="Arial" w:cs="Arial"/>
                <w:sz w:val="20"/>
                <w:szCs w:val="20"/>
              </w:rPr>
              <w:t>Gruppen for Ressursstudier (NTNF), fors</w:t>
            </w:r>
            <w:r w:rsidR="00855718">
              <w:rPr>
                <w:rFonts w:ascii="Arial" w:hAnsi="Arial" w:cs="Arial"/>
                <w:sz w:val="20"/>
                <w:szCs w:val="20"/>
              </w:rPr>
              <w:t>ker</w:t>
            </w:r>
          </w:p>
          <w:p w14:paraId="482F6DCF" w14:textId="77777777" w:rsidR="00365CC6" w:rsidRDefault="00365CC6" w:rsidP="000050D0">
            <w:pPr>
              <w:pStyle w:val="TableParagraph"/>
              <w:spacing w:before="0"/>
              <w:ind w:left="220"/>
              <w:rPr>
                <w:rFonts w:ascii="Arial" w:hAnsi="Arial" w:cs="Arial"/>
                <w:sz w:val="20"/>
                <w:szCs w:val="20"/>
              </w:rPr>
            </w:pPr>
          </w:p>
          <w:p w14:paraId="5C0E47F9" w14:textId="037CB682" w:rsidR="00AF6D0E" w:rsidRPr="00415675" w:rsidRDefault="00320DB5" w:rsidP="000050D0">
            <w:pPr>
              <w:pStyle w:val="TableParagraph"/>
              <w:spacing w:before="0"/>
              <w:ind w:left="220"/>
              <w:rPr>
                <w:rFonts w:ascii="Arial" w:hAnsi="Arial" w:cs="Arial"/>
                <w:iCs/>
              </w:rPr>
            </w:pPr>
            <w:r w:rsidRPr="00415675">
              <w:rPr>
                <w:rFonts w:ascii="Arial" w:hAnsi="Arial" w:cs="Arial"/>
                <w:iCs/>
              </w:rPr>
              <w:t>Mast</w:t>
            </w:r>
            <w:r w:rsidR="000050D0" w:rsidRPr="00415675">
              <w:rPr>
                <w:rFonts w:ascii="Arial" w:hAnsi="Arial" w:cs="Arial"/>
                <w:iCs/>
              </w:rPr>
              <w:t>er</w:t>
            </w:r>
            <w:r w:rsidRPr="00415675">
              <w:rPr>
                <w:rFonts w:ascii="Arial" w:hAnsi="Arial" w:cs="Arial"/>
                <w:iCs/>
              </w:rPr>
              <w:t xml:space="preserve"> i Ressursøkonomi fra Norges miljø- og biovitenskapelige universitet (NMBU), tidligere Norges Landbrukshøyskole på ÅS.</w:t>
            </w:r>
          </w:p>
          <w:p w14:paraId="08DFFDFD" w14:textId="77777777" w:rsidR="007D31A1" w:rsidRPr="00415675" w:rsidRDefault="00320DB5" w:rsidP="000050D0">
            <w:pPr>
              <w:pStyle w:val="TableParagraph"/>
              <w:spacing w:before="0"/>
              <w:ind w:left="220"/>
              <w:rPr>
                <w:rFonts w:ascii="Arial" w:hAnsi="Arial" w:cs="Arial"/>
                <w:iCs/>
              </w:rPr>
            </w:pPr>
            <w:r w:rsidRPr="00415675">
              <w:rPr>
                <w:rFonts w:ascii="Arial" w:hAnsi="Arial" w:cs="Arial"/>
                <w:iCs/>
              </w:rPr>
              <w:t xml:space="preserve"> </w:t>
            </w:r>
          </w:p>
          <w:p w14:paraId="02E77120" w14:textId="141F85DD" w:rsidR="00365CC6" w:rsidRPr="00415675" w:rsidRDefault="007D31A1" w:rsidP="000050D0">
            <w:pPr>
              <w:pStyle w:val="TableParagraph"/>
              <w:spacing w:before="0"/>
              <w:ind w:left="220"/>
              <w:rPr>
                <w:rFonts w:ascii="Arial" w:hAnsi="Arial" w:cs="Arial"/>
                <w:sz w:val="20"/>
                <w:szCs w:val="20"/>
              </w:rPr>
            </w:pPr>
            <w:r w:rsidRPr="00415675">
              <w:rPr>
                <w:rFonts w:ascii="Arial" w:hAnsi="Arial" w:cs="Arial"/>
                <w:iCs/>
              </w:rPr>
              <w:t>S</w:t>
            </w:r>
            <w:r w:rsidR="00320DB5" w:rsidRPr="00415675">
              <w:rPr>
                <w:rFonts w:ascii="Arial" w:hAnsi="Arial" w:cs="Arial"/>
                <w:iCs/>
              </w:rPr>
              <w:t>tatens skogskole Kongsberg i 1980.</w:t>
            </w:r>
          </w:p>
          <w:p w14:paraId="044D9A54" w14:textId="08C7AACB" w:rsidR="00DD3F0C" w:rsidRPr="00EA1580" w:rsidRDefault="00DD3F0C" w:rsidP="000050D0">
            <w:pPr>
              <w:pStyle w:val="TableParagraph"/>
              <w:spacing w:before="0"/>
              <w:ind w:left="220"/>
              <w:rPr>
                <w:color w:val="414042"/>
              </w:rPr>
            </w:pPr>
          </w:p>
        </w:tc>
      </w:tr>
    </w:tbl>
    <w:p w14:paraId="5EE9AB88" w14:textId="77777777" w:rsidR="008550B5" w:rsidRPr="006B1876" w:rsidRDefault="008550B5" w:rsidP="002E69BC">
      <w:pPr>
        <w:pStyle w:val="Brdtekst"/>
        <w:rPr>
          <w:rFonts w:ascii="SourceSansPro-Semibold"/>
          <w:b/>
        </w:rPr>
      </w:pPr>
    </w:p>
    <w:tbl>
      <w:tblPr>
        <w:tblStyle w:val="TableNormal1"/>
        <w:tblW w:w="0" w:type="auto"/>
        <w:tblLayout w:type="fixed"/>
        <w:tblCellMar>
          <w:bottom w:w="57" w:type="dxa"/>
        </w:tblCellMar>
        <w:tblLook w:val="01E0" w:firstRow="1" w:lastRow="1" w:firstColumn="1" w:lastColumn="1" w:noHBand="0" w:noVBand="0"/>
      </w:tblPr>
      <w:tblGrid>
        <w:gridCol w:w="9668"/>
      </w:tblGrid>
      <w:tr w:rsidR="009373FD" w14:paraId="5FA47864" w14:textId="77777777" w:rsidTr="0003579D">
        <w:trPr>
          <w:trHeight w:val="852"/>
        </w:trPr>
        <w:tc>
          <w:tcPr>
            <w:tcW w:w="9668" w:type="dxa"/>
          </w:tcPr>
          <w:tbl>
            <w:tblPr>
              <w:tblStyle w:val="TableNormal1"/>
              <w:tblW w:w="0" w:type="auto"/>
              <w:tblLayout w:type="fixed"/>
              <w:tblCellMar>
                <w:bottom w:w="57" w:type="dxa"/>
              </w:tblCellMar>
              <w:tblLook w:val="01E0" w:firstRow="1" w:lastRow="1" w:firstColumn="1" w:lastColumn="1" w:noHBand="0" w:noVBand="0"/>
            </w:tblPr>
            <w:tblGrid>
              <w:gridCol w:w="9668"/>
            </w:tblGrid>
            <w:tr w:rsidR="009373FD" w14:paraId="3B841253" w14:textId="77777777" w:rsidTr="00EF2A53">
              <w:trPr>
                <w:trHeight w:val="852"/>
              </w:trPr>
              <w:tc>
                <w:tcPr>
                  <w:tcW w:w="9668" w:type="dxa"/>
                </w:tcPr>
                <w:p w14:paraId="72AF3CAC" w14:textId="77777777" w:rsidR="009373FD" w:rsidRPr="009373FD" w:rsidRDefault="009373FD" w:rsidP="00EF2A53">
                  <w:pPr>
                    <w:pStyle w:val="Tittel"/>
                    <w:ind w:left="0"/>
                    <w:rPr>
                      <w:color w:val="DC4B0C"/>
                    </w:rPr>
                  </w:pPr>
                  <w:r w:rsidRPr="009373FD">
                    <w:rPr>
                      <w:rFonts w:ascii="SourceSansPro-Semibold"/>
                      <w:noProof/>
                      <w:color w:val="DC4B0C"/>
                      <w:sz w:val="2"/>
                    </w:rPr>
                    <mc:AlternateContent>
                      <mc:Choice Requires="wpg">
                        <w:drawing>
                          <wp:inline distT="0" distB="0" distL="0" distR="0" wp14:anchorId="43AB774F" wp14:editId="279F48D9">
                            <wp:extent cx="4513580" cy="12700"/>
                            <wp:effectExtent l="0" t="0" r="0" b="0"/>
                            <wp:docPr id="280407652"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3580" cy="12700"/>
                                      <a:chOff x="0" y="0"/>
                                      <a:chExt cx="7108" cy="20"/>
                                    </a:xfrm>
                                  </wpg:grpSpPr>
                                  <wps:wsp>
                                    <wps:cNvPr id="2113019773" name="Line 20"/>
                                    <wps:cNvCnPr>
                                      <a:cxnSpLocks/>
                                    </wps:cNvCnPr>
                                    <wps:spPr bwMode="auto">
                                      <a:xfrm>
                                        <a:off x="0" y="10"/>
                                        <a:ext cx="7108" cy="0"/>
                                      </a:xfrm>
                                      <a:prstGeom prst="line">
                                        <a:avLst/>
                                      </a:prstGeom>
                                      <a:noFill/>
                                      <a:ln w="12700">
                                        <a:solidFill>
                                          <a:srgbClr val="DC4B0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DEB7792" id="Group 19" o:spid="_x0000_s1026" style="width:355.4pt;height:1pt;mso-position-horizontal-relative:char;mso-position-vertical-relative:line" coordsize="7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">
                            <v:line id="Line 20" o:spid="_x0000_s1027" style="position:absolute;visibility:visible;mso-wrap-style:square" from="0,10" to="71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" strokecolor="#dc4b0c" strokeweight="1pt">
                              <o:lock v:ext="edit" shapetype="f"/>
                            </v:line>
                            <w10:anchorlock/>
                          </v:group>
                        </w:pict>
                      </mc:Fallback>
                    </mc:AlternateContent>
                  </w:r>
                </w:p>
                <w:p w14:paraId="64AC27E9" w14:textId="66CDDD9E" w:rsidR="009373FD" w:rsidRPr="00216D57" w:rsidRDefault="008A072D" w:rsidP="008A2677">
                  <w:pPr>
                    <w:pStyle w:val="TableParagraph"/>
                    <w:spacing w:before="46"/>
                  </w:pPr>
                  <w:r>
                    <w:rPr>
                      <w:rFonts w:ascii="Arial" w:hAnsi="Arial" w:cs="Arial"/>
                      <w:b/>
                      <w:bCs/>
                      <w:color w:val="DC4B0C"/>
                      <w:sz w:val="24"/>
                      <w:szCs w:val="24"/>
                    </w:rPr>
                    <w:t>Konsulent- og forskningsoppdrag</w:t>
                  </w:r>
                  <w:r w:rsidR="00485D21">
                    <w:rPr>
                      <w:rFonts w:ascii="Arial" w:hAnsi="Arial" w:cs="Arial"/>
                      <w:b/>
                      <w:bCs/>
                      <w:color w:val="DC4B0C"/>
                      <w:sz w:val="24"/>
                      <w:szCs w:val="24"/>
                    </w:rPr>
                    <w:t xml:space="preserve"> </w:t>
                  </w:r>
                  <w:r w:rsidR="008A2677">
                    <w:rPr>
                      <w:rFonts w:ascii="Arial" w:hAnsi="Arial" w:cs="Arial"/>
                      <w:b/>
                      <w:bCs/>
                      <w:color w:val="DC4B0C"/>
                      <w:sz w:val="24"/>
                      <w:szCs w:val="24"/>
                    </w:rPr>
                    <w:t>201</w:t>
                  </w:r>
                  <w:r w:rsidR="00415675">
                    <w:rPr>
                      <w:rFonts w:ascii="Arial" w:hAnsi="Arial" w:cs="Arial"/>
                      <w:b/>
                      <w:bCs/>
                      <w:color w:val="DC4B0C"/>
                      <w:sz w:val="24"/>
                      <w:szCs w:val="24"/>
                    </w:rPr>
                    <w:t>3</w:t>
                  </w:r>
                  <w:r w:rsidR="008A2677">
                    <w:rPr>
                      <w:rFonts w:ascii="Arial" w:hAnsi="Arial" w:cs="Arial"/>
                      <w:b/>
                      <w:bCs/>
                      <w:color w:val="DC4B0C"/>
                      <w:sz w:val="24"/>
                      <w:szCs w:val="24"/>
                    </w:rPr>
                    <w:t>-2025</w:t>
                  </w:r>
                  <w:r w:rsidR="009373FD">
                    <w:rPr>
                      <w:rFonts w:ascii="SourceSansPro-Semibold"/>
                      <w:noProof/>
                      <w:color w:val="0B2B52"/>
                      <w:sz w:val="2"/>
                    </w:rPr>
                    <mc:AlternateContent>
                      <mc:Choice Requires="wpg">
                        <w:drawing>
                          <wp:inline distT="0" distB="0" distL="0" distR="0" wp14:anchorId="1E67424C" wp14:editId="4632D842">
                            <wp:extent cx="4513580" cy="12700"/>
                            <wp:effectExtent l="0" t="0" r="0" b="0"/>
                            <wp:docPr id="1009074468"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13580" cy="12700"/>
                                      <a:chOff x="0" y="0"/>
                                      <a:chExt cx="7108" cy="20"/>
                                    </a:xfrm>
                                  </wpg:grpSpPr>
                                  <wps:wsp>
                                    <wps:cNvPr id="2121691274" name="Line 20"/>
                                    <wps:cNvCnPr>
                                      <a:cxnSpLocks/>
                                    </wps:cNvCnPr>
                                    <wps:spPr bwMode="auto">
                                      <a:xfrm>
                                        <a:off x="0" y="10"/>
                                        <a:ext cx="7108" cy="0"/>
                                      </a:xfrm>
                                      <a:prstGeom prst="line">
                                        <a:avLst/>
                                      </a:prstGeom>
                                      <a:noFill/>
                                      <a:ln w="12700">
                                        <a:solidFill>
                                          <a:srgbClr val="DC4B0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BCB793" id="Group 19" o:spid="_x0000_s1026" style="width:355.4pt;height:1pt;mso-position-horizontal-relative:char;mso-position-vertical-relative:line" coordsize="7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">
                            <v:line id="Line 20" o:spid="_x0000_s1027" style="position:absolute;visibility:visible;mso-wrap-style:square" from="0,10" to="710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" strokecolor="#dc4b0c" strokeweight="1pt">
                              <o:lock v:ext="edit" shapetype="f"/>
                            </v:line>
                            <w10:anchorlock/>
                          </v:group>
                        </w:pict>
                      </mc:Fallback>
                    </mc:AlternateContent>
                  </w:r>
                </w:p>
              </w:tc>
            </w:tr>
          </w:tbl>
          <w:p w14:paraId="54BFDD95" w14:textId="77777777" w:rsidR="009373FD" w:rsidRPr="00216D57" w:rsidRDefault="009373FD" w:rsidP="00EF2A53">
            <w:pPr>
              <w:pStyle w:val="TableParagraph"/>
              <w:spacing w:before="46"/>
            </w:pPr>
          </w:p>
        </w:tc>
      </w:tr>
    </w:tbl>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3"/>
        <w:gridCol w:w="3344"/>
        <w:gridCol w:w="5574"/>
      </w:tblGrid>
      <w:tr w:rsidR="00547821" w:rsidRPr="0050419F" w14:paraId="1AFA4396" w14:textId="77777777" w:rsidTr="002D44B4">
        <w:tc>
          <w:tcPr>
            <w:tcW w:w="863" w:type="dxa"/>
          </w:tcPr>
          <w:p w14:paraId="35C64EE5" w14:textId="2F5AC509" w:rsidR="00547821" w:rsidRDefault="00547821" w:rsidP="002D44B4">
            <w:pPr>
              <w:jc w:val="both"/>
              <w:rPr>
                <w:rFonts w:ascii="Arial" w:eastAsia="Times New Roman" w:hAnsi="Arial" w:cs="Arial"/>
                <w:sz w:val="20"/>
                <w:szCs w:val="20"/>
                <w:lang w:eastAsia="nb-NO"/>
              </w:rPr>
            </w:pPr>
            <w:r>
              <w:rPr>
                <w:rFonts w:ascii="Arial" w:eastAsia="Times New Roman" w:hAnsi="Arial" w:cs="Arial"/>
                <w:sz w:val="20"/>
                <w:szCs w:val="20"/>
                <w:lang w:eastAsia="nb-NO"/>
              </w:rPr>
              <w:t>2025</w:t>
            </w:r>
          </w:p>
        </w:tc>
        <w:tc>
          <w:tcPr>
            <w:tcW w:w="3344" w:type="dxa"/>
          </w:tcPr>
          <w:p w14:paraId="13CD7C17" w14:textId="2C1D3BA8" w:rsidR="00547821" w:rsidRDefault="00547821" w:rsidP="002D44B4">
            <w:pPr>
              <w:rPr>
                <w:rFonts w:ascii="Arial" w:eastAsia="Times New Roman" w:hAnsi="Arial" w:cs="Arial"/>
                <w:sz w:val="20"/>
                <w:szCs w:val="20"/>
                <w:lang w:eastAsia="nb-NO"/>
              </w:rPr>
            </w:pPr>
            <w:r>
              <w:rPr>
                <w:rFonts w:ascii="Arial" w:eastAsia="Times New Roman" w:hAnsi="Arial" w:cs="Arial"/>
                <w:sz w:val="20"/>
                <w:szCs w:val="20"/>
                <w:lang w:eastAsia="nb-NO"/>
              </w:rPr>
              <w:t>Vestvågøy og Moskenes</w:t>
            </w:r>
          </w:p>
        </w:tc>
        <w:tc>
          <w:tcPr>
            <w:tcW w:w="5574" w:type="dxa"/>
          </w:tcPr>
          <w:p w14:paraId="4D1E3594" w14:textId="2143307A" w:rsidR="00547821" w:rsidRDefault="00547821" w:rsidP="002D44B4">
            <w:pPr>
              <w:rPr>
                <w:rFonts w:ascii="Arial" w:eastAsia="Times New Roman" w:hAnsi="Arial" w:cs="Arial"/>
                <w:sz w:val="20"/>
                <w:szCs w:val="20"/>
                <w:lang w:eastAsia="nb-NO"/>
              </w:rPr>
            </w:pPr>
            <w:r>
              <w:rPr>
                <w:rFonts w:ascii="Arial" w:eastAsia="Times New Roman" w:hAnsi="Arial" w:cs="Arial"/>
                <w:sz w:val="20"/>
                <w:szCs w:val="20"/>
                <w:lang w:eastAsia="nb-NO"/>
              </w:rPr>
              <w:t>Ekstern faglig rådgiver kommunesammenslutning</w:t>
            </w:r>
          </w:p>
        </w:tc>
      </w:tr>
      <w:tr w:rsidR="008A072D" w:rsidRPr="0050419F" w14:paraId="7059E325" w14:textId="77777777" w:rsidTr="002D44B4">
        <w:tc>
          <w:tcPr>
            <w:tcW w:w="863" w:type="dxa"/>
          </w:tcPr>
          <w:p w14:paraId="47B6B77B" w14:textId="26CDE800" w:rsidR="008A072D" w:rsidRDefault="008A072D" w:rsidP="002D44B4">
            <w:pPr>
              <w:jc w:val="both"/>
              <w:rPr>
                <w:rFonts w:ascii="Arial" w:eastAsia="Times New Roman" w:hAnsi="Arial" w:cs="Arial"/>
                <w:sz w:val="20"/>
                <w:szCs w:val="20"/>
                <w:lang w:eastAsia="nb-NO"/>
              </w:rPr>
            </w:pPr>
          </w:p>
        </w:tc>
        <w:tc>
          <w:tcPr>
            <w:tcW w:w="3344" w:type="dxa"/>
          </w:tcPr>
          <w:p w14:paraId="47A9C638" w14:textId="0BA11E88" w:rsidR="008A072D" w:rsidRDefault="00547821" w:rsidP="002D44B4">
            <w:pPr>
              <w:rPr>
                <w:rFonts w:ascii="Arial" w:eastAsia="Times New Roman" w:hAnsi="Arial" w:cs="Arial"/>
                <w:sz w:val="20"/>
                <w:szCs w:val="20"/>
                <w:lang w:eastAsia="nb-NO"/>
              </w:rPr>
            </w:pPr>
            <w:r>
              <w:rPr>
                <w:rFonts w:ascii="Arial" w:eastAsia="Times New Roman" w:hAnsi="Arial" w:cs="Arial"/>
                <w:sz w:val="20"/>
                <w:szCs w:val="20"/>
                <w:lang w:eastAsia="nb-NO"/>
              </w:rPr>
              <w:t xml:space="preserve">Vestvågøy og Moskenes </w:t>
            </w:r>
          </w:p>
        </w:tc>
        <w:tc>
          <w:tcPr>
            <w:tcW w:w="5574" w:type="dxa"/>
          </w:tcPr>
          <w:p w14:paraId="572638B2" w14:textId="4F3420F1" w:rsidR="008A072D" w:rsidRDefault="00547821" w:rsidP="002D44B4">
            <w:pPr>
              <w:rPr>
                <w:rFonts w:ascii="Arial" w:eastAsia="Times New Roman" w:hAnsi="Arial" w:cs="Arial"/>
                <w:sz w:val="20"/>
                <w:szCs w:val="20"/>
                <w:lang w:eastAsia="nb-NO"/>
              </w:rPr>
            </w:pPr>
            <w:r>
              <w:rPr>
                <w:rFonts w:ascii="Arial" w:eastAsia="Times New Roman" w:hAnsi="Arial" w:cs="Arial"/>
                <w:sz w:val="20"/>
                <w:szCs w:val="20"/>
                <w:lang w:eastAsia="nb-NO"/>
              </w:rPr>
              <w:t>Utredning av kommunesammenslutning. Ekstern utreder.</w:t>
            </w:r>
          </w:p>
        </w:tc>
      </w:tr>
      <w:tr w:rsidR="008A072D" w:rsidRPr="0050419F" w14:paraId="5A4544D3" w14:textId="77777777" w:rsidTr="002D44B4">
        <w:tc>
          <w:tcPr>
            <w:tcW w:w="863" w:type="dxa"/>
          </w:tcPr>
          <w:p w14:paraId="2D04F302" w14:textId="77777777" w:rsidR="008A072D" w:rsidRDefault="008A072D" w:rsidP="002D44B4">
            <w:pPr>
              <w:jc w:val="both"/>
              <w:rPr>
                <w:rFonts w:ascii="Arial" w:eastAsia="Times New Roman" w:hAnsi="Arial" w:cs="Arial"/>
                <w:sz w:val="20"/>
                <w:szCs w:val="20"/>
                <w:lang w:eastAsia="nb-NO"/>
              </w:rPr>
            </w:pPr>
          </w:p>
        </w:tc>
        <w:tc>
          <w:tcPr>
            <w:tcW w:w="3344" w:type="dxa"/>
          </w:tcPr>
          <w:p w14:paraId="31EB63E7" w14:textId="72AAFA0C" w:rsidR="008A072D" w:rsidRDefault="00A1047C" w:rsidP="002D44B4">
            <w:pPr>
              <w:rPr>
                <w:rFonts w:ascii="Arial" w:eastAsia="Times New Roman" w:hAnsi="Arial" w:cs="Arial"/>
                <w:sz w:val="20"/>
                <w:szCs w:val="20"/>
                <w:lang w:eastAsia="nb-NO"/>
              </w:rPr>
            </w:pPr>
            <w:r>
              <w:rPr>
                <w:rFonts w:ascii="Arial" w:eastAsia="Times New Roman" w:hAnsi="Arial" w:cs="Arial"/>
                <w:sz w:val="20"/>
                <w:szCs w:val="20"/>
                <w:lang w:eastAsia="nb-NO"/>
              </w:rPr>
              <w:t>Statsforvalteren i Buskerud, Østfold, Oslo og Akershus</w:t>
            </w:r>
          </w:p>
        </w:tc>
        <w:tc>
          <w:tcPr>
            <w:tcW w:w="5574" w:type="dxa"/>
          </w:tcPr>
          <w:p w14:paraId="2E645608" w14:textId="24003FE5" w:rsidR="008A072D" w:rsidRDefault="00A1047C" w:rsidP="002D44B4">
            <w:pPr>
              <w:rPr>
                <w:rFonts w:ascii="Arial" w:eastAsia="Times New Roman" w:hAnsi="Arial" w:cs="Arial"/>
                <w:sz w:val="20"/>
                <w:szCs w:val="20"/>
                <w:lang w:eastAsia="nb-NO"/>
              </w:rPr>
            </w:pPr>
            <w:r>
              <w:rPr>
                <w:rFonts w:ascii="Arial" w:eastAsia="Times New Roman" w:hAnsi="Arial" w:cs="Arial"/>
                <w:sz w:val="20"/>
                <w:szCs w:val="20"/>
                <w:lang w:eastAsia="nb-NO"/>
              </w:rPr>
              <w:t>Interkommunalt samarbeid i Østfold</w:t>
            </w:r>
            <w:r w:rsidR="00547821">
              <w:rPr>
                <w:rFonts w:ascii="Arial" w:eastAsia="Times New Roman" w:hAnsi="Arial" w:cs="Arial"/>
                <w:sz w:val="20"/>
                <w:szCs w:val="20"/>
                <w:lang w:eastAsia="nb-NO"/>
              </w:rPr>
              <w:t>. Prosjektleder.</w:t>
            </w:r>
          </w:p>
        </w:tc>
      </w:tr>
      <w:tr w:rsidR="008A072D" w:rsidRPr="0050419F" w14:paraId="47D21879" w14:textId="77777777" w:rsidTr="002D44B4">
        <w:tc>
          <w:tcPr>
            <w:tcW w:w="863" w:type="dxa"/>
          </w:tcPr>
          <w:p w14:paraId="1C91BA29" w14:textId="4DF18339" w:rsidR="008A072D" w:rsidRDefault="008A072D" w:rsidP="002D44B4">
            <w:pPr>
              <w:jc w:val="both"/>
              <w:rPr>
                <w:rFonts w:ascii="Arial" w:eastAsia="Times New Roman" w:hAnsi="Arial" w:cs="Arial"/>
                <w:sz w:val="20"/>
                <w:szCs w:val="20"/>
                <w:lang w:eastAsia="nb-NO"/>
              </w:rPr>
            </w:pPr>
          </w:p>
        </w:tc>
        <w:tc>
          <w:tcPr>
            <w:tcW w:w="3344" w:type="dxa"/>
          </w:tcPr>
          <w:p w14:paraId="1D9F7D8E"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Vestvågøy og Moskenes</w:t>
            </w:r>
          </w:p>
        </w:tc>
        <w:tc>
          <w:tcPr>
            <w:tcW w:w="5574" w:type="dxa"/>
          </w:tcPr>
          <w:p w14:paraId="0AA06F14" w14:textId="77777777" w:rsidR="008A072D" w:rsidRPr="003742B5"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 xml:space="preserve">Løpende prosessbistand og rådgivning </w:t>
            </w:r>
          </w:p>
        </w:tc>
      </w:tr>
      <w:tr w:rsidR="008A072D" w:rsidRPr="0050419F" w14:paraId="22ECC337" w14:textId="77777777" w:rsidTr="002D44B4">
        <w:tc>
          <w:tcPr>
            <w:tcW w:w="863" w:type="dxa"/>
          </w:tcPr>
          <w:p w14:paraId="6201BB5D" w14:textId="77777777" w:rsidR="008A072D" w:rsidRDefault="008A072D" w:rsidP="002D44B4">
            <w:pPr>
              <w:jc w:val="both"/>
              <w:rPr>
                <w:rFonts w:ascii="Arial" w:eastAsia="Times New Roman" w:hAnsi="Arial" w:cs="Arial"/>
                <w:sz w:val="20"/>
                <w:szCs w:val="20"/>
                <w:lang w:eastAsia="nb-NO"/>
              </w:rPr>
            </w:pPr>
          </w:p>
        </w:tc>
        <w:tc>
          <w:tcPr>
            <w:tcW w:w="3344" w:type="dxa"/>
          </w:tcPr>
          <w:p w14:paraId="777DBDB7" w14:textId="77777777" w:rsidR="008A072D" w:rsidRDefault="008A072D" w:rsidP="002D44B4">
            <w:pPr>
              <w:rPr>
                <w:rFonts w:ascii="Arial" w:eastAsia="Times New Roman" w:hAnsi="Arial" w:cs="Arial"/>
                <w:sz w:val="20"/>
                <w:szCs w:val="20"/>
                <w:lang w:eastAsia="nb-NO"/>
              </w:rPr>
            </w:pPr>
            <w:r w:rsidRPr="009E6977">
              <w:rPr>
                <w:rFonts w:ascii="Arial" w:eastAsia="Times New Roman" w:hAnsi="Arial" w:cs="Arial"/>
                <w:sz w:val="20"/>
                <w:szCs w:val="20"/>
                <w:lang w:eastAsia="nb-NO"/>
              </w:rPr>
              <w:t>Listersamarbeidet</w:t>
            </w:r>
          </w:p>
        </w:tc>
        <w:tc>
          <w:tcPr>
            <w:tcW w:w="5574" w:type="dxa"/>
          </w:tcPr>
          <w:p w14:paraId="2DE41B01" w14:textId="77777777" w:rsidR="008A072D" w:rsidRPr="003742B5" w:rsidRDefault="008A072D" w:rsidP="002D44B4">
            <w:pPr>
              <w:rPr>
                <w:rFonts w:ascii="Arial" w:eastAsia="Times New Roman" w:hAnsi="Arial" w:cs="Arial"/>
                <w:sz w:val="20"/>
                <w:szCs w:val="20"/>
                <w:lang w:eastAsia="nb-NO"/>
              </w:rPr>
            </w:pPr>
            <w:r w:rsidRPr="009E6977">
              <w:rPr>
                <w:rFonts w:ascii="Arial" w:eastAsia="Times New Roman" w:hAnsi="Arial" w:cs="Arial"/>
                <w:sz w:val="20"/>
                <w:szCs w:val="20"/>
                <w:lang w:eastAsia="nb-NO"/>
              </w:rPr>
              <w:t>Prosessbistand og rådgivning ved utforming av grunnavtale</w:t>
            </w:r>
          </w:p>
        </w:tc>
      </w:tr>
      <w:tr w:rsidR="008A072D" w:rsidRPr="0050419F" w14:paraId="2703A8FC" w14:textId="77777777" w:rsidTr="002D44B4">
        <w:tc>
          <w:tcPr>
            <w:tcW w:w="863" w:type="dxa"/>
          </w:tcPr>
          <w:p w14:paraId="7009E441" w14:textId="77777777" w:rsidR="008A072D" w:rsidRDefault="008A072D" w:rsidP="002D44B4">
            <w:pPr>
              <w:jc w:val="both"/>
              <w:rPr>
                <w:rFonts w:ascii="Arial" w:eastAsia="Times New Roman" w:hAnsi="Arial" w:cs="Arial"/>
                <w:sz w:val="20"/>
                <w:szCs w:val="20"/>
                <w:lang w:eastAsia="nb-NO"/>
              </w:rPr>
            </w:pPr>
            <w:r>
              <w:rPr>
                <w:rFonts w:ascii="Arial" w:eastAsia="Times New Roman" w:hAnsi="Arial" w:cs="Arial"/>
                <w:sz w:val="20"/>
                <w:szCs w:val="20"/>
                <w:lang w:eastAsia="nb-NO"/>
              </w:rPr>
              <w:t>2024</w:t>
            </w:r>
          </w:p>
        </w:tc>
        <w:tc>
          <w:tcPr>
            <w:tcW w:w="3344" w:type="dxa"/>
          </w:tcPr>
          <w:p w14:paraId="46867232"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Statsforvalteren i Agder</w:t>
            </w:r>
          </w:p>
        </w:tc>
        <w:tc>
          <w:tcPr>
            <w:tcW w:w="5574" w:type="dxa"/>
          </w:tcPr>
          <w:p w14:paraId="2ED7C740" w14:textId="77777777" w:rsidR="008A072D" w:rsidRDefault="008A072D" w:rsidP="002D44B4">
            <w:pPr>
              <w:rPr>
                <w:rFonts w:ascii="Arial" w:eastAsia="Times New Roman" w:hAnsi="Arial" w:cs="Arial"/>
                <w:sz w:val="20"/>
                <w:szCs w:val="20"/>
                <w:lang w:eastAsia="nb-NO"/>
              </w:rPr>
            </w:pPr>
            <w:r w:rsidRPr="003742B5">
              <w:rPr>
                <w:rFonts w:ascii="Arial" w:eastAsia="Times New Roman" w:hAnsi="Arial" w:cs="Arial"/>
                <w:sz w:val="20"/>
                <w:szCs w:val="20"/>
                <w:lang w:eastAsia="nb-NO"/>
              </w:rPr>
              <w:t>Interkommunalt samarbeid i Agder</w:t>
            </w:r>
            <w:r>
              <w:rPr>
                <w:rFonts w:ascii="Arial" w:eastAsia="Times New Roman" w:hAnsi="Arial" w:cs="Arial"/>
                <w:sz w:val="20"/>
                <w:szCs w:val="20"/>
                <w:lang w:eastAsia="nb-NO"/>
              </w:rPr>
              <w:t>. Prosjektleder.</w:t>
            </w:r>
          </w:p>
        </w:tc>
      </w:tr>
      <w:tr w:rsidR="008A072D" w:rsidRPr="0050419F" w14:paraId="17379762" w14:textId="77777777" w:rsidTr="002D44B4">
        <w:tc>
          <w:tcPr>
            <w:tcW w:w="863" w:type="dxa"/>
          </w:tcPr>
          <w:p w14:paraId="52769101" w14:textId="77777777" w:rsidR="008A072D" w:rsidRDefault="008A072D" w:rsidP="002D44B4">
            <w:pPr>
              <w:jc w:val="both"/>
              <w:rPr>
                <w:rFonts w:ascii="Arial" w:eastAsia="Times New Roman" w:hAnsi="Arial" w:cs="Arial"/>
                <w:sz w:val="20"/>
                <w:szCs w:val="20"/>
                <w:lang w:eastAsia="nb-NO"/>
              </w:rPr>
            </w:pPr>
          </w:p>
        </w:tc>
        <w:tc>
          <w:tcPr>
            <w:tcW w:w="3344" w:type="dxa"/>
          </w:tcPr>
          <w:p w14:paraId="29A5BBD1"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Hammerfest, Hasvik og Måsøy</w:t>
            </w:r>
          </w:p>
        </w:tc>
        <w:tc>
          <w:tcPr>
            <w:tcW w:w="5574" w:type="dxa"/>
          </w:tcPr>
          <w:p w14:paraId="5622FC58"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Utredning av regionalt plankontor. Prosjektmedarbeider.</w:t>
            </w:r>
          </w:p>
        </w:tc>
      </w:tr>
      <w:tr w:rsidR="008A072D" w:rsidRPr="0050419F" w14:paraId="068D9086" w14:textId="77777777" w:rsidTr="002D44B4">
        <w:tc>
          <w:tcPr>
            <w:tcW w:w="863" w:type="dxa"/>
          </w:tcPr>
          <w:p w14:paraId="4AB75528" w14:textId="77777777" w:rsidR="008A072D" w:rsidRDefault="008A072D" w:rsidP="002D44B4">
            <w:pPr>
              <w:jc w:val="both"/>
              <w:rPr>
                <w:rFonts w:ascii="Arial" w:eastAsia="Times New Roman" w:hAnsi="Arial" w:cs="Arial"/>
                <w:sz w:val="20"/>
                <w:szCs w:val="20"/>
                <w:lang w:eastAsia="nb-NO"/>
              </w:rPr>
            </w:pPr>
          </w:p>
        </w:tc>
        <w:tc>
          <w:tcPr>
            <w:tcW w:w="3344" w:type="dxa"/>
          </w:tcPr>
          <w:p w14:paraId="764AAF1A"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Værøy, Røst og Træna</w:t>
            </w:r>
          </w:p>
        </w:tc>
        <w:tc>
          <w:tcPr>
            <w:tcW w:w="5574" w:type="dxa"/>
          </w:tcPr>
          <w:p w14:paraId="2A2C74E7"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Bistand til kommuneutvikling og langsiktig forvaltningsløsning. Prosjektleder.</w:t>
            </w:r>
          </w:p>
        </w:tc>
      </w:tr>
      <w:tr w:rsidR="008A072D" w:rsidRPr="0050419F" w14:paraId="1AA0349B" w14:textId="77777777" w:rsidTr="002D44B4">
        <w:tc>
          <w:tcPr>
            <w:tcW w:w="863" w:type="dxa"/>
          </w:tcPr>
          <w:p w14:paraId="7FEE068B" w14:textId="77777777" w:rsidR="008A072D" w:rsidRDefault="008A072D" w:rsidP="002D44B4">
            <w:pPr>
              <w:jc w:val="both"/>
              <w:rPr>
                <w:rFonts w:ascii="Arial" w:eastAsia="Times New Roman" w:hAnsi="Arial" w:cs="Arial"/>
                <w:sz w:val="20"/>
                <w:szCs w:val="20"/>
                <w:lang w:eastAsia="nb-NO"/>
              </w:rPr>
            </w:pPr>
          </w:p>
        </w:tc>
        <w:tc>
          <w:tcPr>
            <w:tcW w:w="3344" w:type="dxa"/>
          </w:tcPr>
          <w:p w14:paraId="697E0698"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Vestvågøy og Moskenes</w:t>
            </w:r>
          </w:p>
        </w:tc>
        <w:tc>
          <w:tcPr>
            <w:tcW w:w="5574" w:type="dxa"/>
          </w:tcPr>
          <w:p w14:paraId="22CFD80D"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Bistand til utvikling av kommunalt oppgavefellesskap og søknad om frikommuneforsøk. Prosjektleder.</w:t>
            </w:r>
          </w:p>
        </w:tc>
      </w:tr>
      <w:tr w:rsidR="008A072D" w:rsidRPr="0050419F" w14:paraId="2EEF06AA" w14:textId="77777777" w:rsidTr="002D44B4">
        <w:tc>
          <w:tcPr>
            <w:tcW w:w="863" w:type="dxa"/>
          </w:tcPr>
          <w:p w14:paraId="0F0ED589" w14:textId="77777777" w:rsidR="008A072D" w:rsidRDefault="008A072D" w:rsidP="002D44B4">
            <w:pPr>
              <w:jc w:val="both"/>
              <w:rPr>
                <w:rFonts w:ascii="Arial" w:eastAsia="Times New Roman" w:hAnsi="Arial" w:cs="Arial"/>
                <w:sz w:val="20"/>
                <w:szCs w:val="20"/>
                <w:lang w:eastAsia="nb-NO"/>
              </w:rPr>
            </w:pPr>
            <w:r>
              <w:rPr>
                <w:rFonts w:ascii="Arial" w:eastAsia="Times New Roman" w:hAnsi="Arial" w:cs="Arial"/>
                <w:sz w:val="20"/>
                <w:szCs w:val="20"/>
                <w:lang w:eastAsia="nb-NO"/>
              </w:rPr>
              <w:t>2023</w:t>
            </w:r>
          </w:p>
        </w:tc>
        <w:tc>
          <w:tcPr>
            <w:tcW w:w="3344" w:type="dxa"/>
          </w:tcPr>
          <w:p w14:paraId="4722973A"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Statsforvalteren i Møre og Romsdal</w:t>
            </w:r>
          </w:p>
        </w:tc>
        <w:tc>
          <w:tcPr>
            <w:tcW w:w="5574" w:type="dxa"/>
          </w:tcPr>
          <w:p w14:paraId="1510573A"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Interkommunalt samarbeid i Møre og Romsdal. Prosjektleder</w:t>
            </w:r>
          </w:p>
        </w:tc>
      </w:tr>
      <w:tr w:rsidR="008A072D" w:rsidRPr="0050419F" w14:paraId="6774301F" w14:textId="77777777" w:rsidTr="002D44B4">
        <w:tc>
          <w:tcPr>
            <w:tcW w:w="863" w:type="dxa"/>
          </w:tcPr>
          <w:p w14:paraId="22DF833F" w14:textId="77777777" w:rsidR="008A072D" w:rsidRDefault="008A072D" w:rsidP="002D44B4">
            <w:pPr>
              <w:jc w:val="both"/>
              <w:rPr>
                <w:rFonts w:ascii="Arial" w:eastAsia="Times New Roman" w:hAnsi="Arial" w:cs="Arial"/>
                <w:sz w:val="20"/>
                <w:szCs w:val="20"/>
                <w:lang w:eastAsia="nb-NO"/>
              </w:rPr>
            </w:pPr>
          </w:p>
        </w:tc>
        <w:tc>
          <w:tcPr>
            <w:tcW w:w="3344" w:type="dxa"/>
          </w:tcPr>
          <w:p w14:paraId="73BAD968"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Lofotrådet</w:t>
            </w:r>
          </w:p>
        </w:tc>
        <w:tc>
          <w:tcPr>
            <w:tcW w:w="5574" w:type="dxa"/>
          </w:tcPr>
          <w:p w14:paraId="62335C98"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Interkommunalt samarbeid i Lofoten- status og utviklingsmuligheter. Prosjektleder.</w:t>
            </w:r>
          </w:p>
        </w:tc>
      </w:tr>
      <w:tr w:rsidR="008A072D" w:rsidRPr="0050419F" w14:paraId="76C09980" w14:textId="77777777" w:rsidTr="002D44B4">
        <w:tc>
          <w:tcPr>
            <w:tcW w:w="863" w:type="dxa"/>
          </w:tcPr>
          <w:p w14:paraId="6F670D98" w14:textId="77777777" w:rsidR="008A072D" w:rsidRDefault="008A072D" w:rsidP="002D44B4">
            <w:pPr>
              <w:jc w:val="both"/>
              <w:rPr>
                <w:rFonts w:ascii="Arial" w:eastAsia="Times New Roman" w:hAnsi="Arial" w:cs="Arial"/>
                <w:sz w:val="20"/>
                <w:szCs w:val="20"/>
                <w:lang w:eastAsia="nb-NO"/>
              </w:rPr>
            </w:pPr>
          </w:p>
        </w:tc>
        <w:tc>
          <w:tcPr>
            <w:tcW w:w="3344" w:type="dxa"/>
          </w:tcPr>
          <w:p w14:paraId="5F81757B"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Tana, Nesseby, Båtsfjord og Berlevåg</w:t>
            </w:r>
          </w:p>
        </w:tc>
        <w:tc>
          <w:tcPr>
            <w:tcW w:w="5574" w:type="dxa"/>
          </w:tcPr>
          <w:p w14:paraId="0484D3DE"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Regionalt plankontor i Vestre Varanger. Prosjektmedarbeider.</w:t>
            </w:r>
          </w:p>
        </w:tc>
      </w:tr>
      <w:tr w:rsidR="008A072D" w:rsidRPr="0050419F" w14:paraId="04C3690B" w14:textId="77777777" w:rsidTr="002D44B4">
        <w:tc>
          <w:tcPr>
            <w:tcW w:w="863" w:type="dxa"/>
          </w:tcPr>
          <w:p w14:paraId="55CDC9FF" w14:textId="77777777" w:rsidR="008A072D" w:rsidRDefault="008A072D" w:rsidP="002D44B4">
            <w:pPr>
              <w:jc w:val="both"/>
              <w:rPr>
                <w:rFonts w:ascii="Arial" w:eastAsia="Times New Roman" w:hAnsi="Arial" w:cs="Arial"/>
                <w:sz w:val="20"/>
                <w:szCs w:val="20"/>
                <w:lang w:eastAsia="nb-NO"/>
              </w:rPr>
            </w:pPr>
          </w:p>
        </w:tc>
        <w:tc>
          <w:tcPr>
            <w:tcW w:w="3344" w:type="dxa"/>
          </w:tcPr>
          <w:p w14:paraId="52CB1746"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Direktoratet for Strålevern og atomsikkerhet</w:t>
            </w:r>
          </w:p>
        </w:tc>
        <w:tc>
          <w:tcPr>
            <w:tcW w:w="5574" w:type="dxa"/>
          </w:tcPr>
          <w:p w14:paraId="5448B7E3"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Strålevernbarometeret 2023. Landsomfattende befolkningsundersøkelse. Prosjektleder.</w:t>
            </w:r>
          </w:p>
        </w:tc>
      </w:tr>
      <w:tr w:rsidR="008A072D" w:rsidRPr="0050419F" w14:paraId="2D6F44DE" w14:textId="77777777" w:rsidTr="002D44B4">
        <w:tc>
          <w:tcPr>
            <w:tcW w:w="863" w:type="dxa"/>
          </w:tcPr>
          <w:p w14:paraId="57A17BD9" w14:textId="77777777" w:rsidR="008A072D" w:rsidRDefault="008A072D" w:rsidP="002D44B4">
            <w:pPr>
              <w:jc w:val="both"/>
              <w:rPr>
                <w:rFonts w:ascii="Arial" w:eastAsia="Times New Roman" w:hAnsi="Arial" w:cs="Arial"/>
                <w:sz w:val="20"/>
                <w:szCs w:val="20"/>
                <w:lang w:eastAsia="nb-NO"/>
              </w:rPr>
            </w:pPr>
            <w:r>
              <w:rPr>
                <w:rFonts w:ascii="Arial" w:eastAsia="Times New Roman" w:hAnsi="Arial" w:cs="Arial"/>
                <w:sz w:val="20"/>
                <w:szCs w:val="20"/>
                <w:lang w:eastAsia="nb-NO"/>
              </w:rPr>
              <w:t>2022</w:t>
            </w:r>
          </w:p>
        </w:tc>
        <w:tc>
          <w:tcPr>
            <w:tcW w:w="3344" w:type="dxa"/>
          </w:tcPr>
          <w:p w14:paraId="69191E27" w14:textId="77777777" w:rsidR="008A072D"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Kommunene Gamvik, Lebesby, Nordkapp og Porsanger</w:t>
            </w:r>
          </w:p>
        </w:tc>
        <w:tc>
          <w:tcPr>
            <w:tcW w:w="5574" w:type="dxa"/>
          </w:tcPr>
          <w:p w14:paraId="03A6B4B5"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 xml:space="preserve">Etablering av Midt-Finnmark barneverntjeneste </w:t>
            </w:r>
          </w:p>
        </w:tc>
      </w:tr>
      <w:tr w:rsidR="008A072D" w:rsidRPr="0050419F" w14:paraId="3A924006" w14:textId="77777777" w:rsidTr="002D44B4">
        <w:tc>
          <w:tcPr>
            <w:tcW w:w="863" w:type="dxa"/>
          </w:tcPr>
          <w:p w14:paraId="20B1CC92" w14:textId="77777777" w:rsidR="008A072D" w:rsidRDefault="008A072D" w:rsidP="002D44B4">
            <w:pPr>
              <w:jc w:val="both"/>
              <w:rPr>
                <w:rFonts w:ascii="Arial" w:eastAsia="Times New Roman" w:hAnsi="Arial" w:cs="Arial"/>
                <w:sz w:val="20"/>
                <w:szCs w:val="20"/>
                <w:lang w:eastAsia="nb-NO"/>
              </w:rPr>
            </w:pPr>
          </w:p>
        </w:tc>
        <w:tc>
          <w:tcPr>
            <w:tcW w:w="3344" w:type="dxa"/>
          </w:tcPr>
          <w:p w14:paraId="6001C14C" w14:textId="77777777" w:rsidR="008A072D"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Kommunene Gamvik, Lebesby, Nordkapp og Porsanger</w:t>
            </w:r>
          </w:p>
        </w:tc>
        <w:tc>
          <w:tcPr>
            <w:tcW w:w="5574" w:type="dxa"/>
          </w:tcPr>
          <w:p w14:paraId="3E616CA8"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Oppstartløsning for regionalt plankontor i Midt-Finnmark</w:t>
            </w:r>
          </w:p>
        </w:tc>
      </w:tr>
      <w:tr w:rsidR="008A072D" w:rsidRPr="0050419F" w14:paraId="0224A7BD" w14:textId="77777777" w:rsidTr="002D44B4">
        <w:tc>
          <w:tcPr>
            <w:tcW w:w="863" w:type="dxa"/>
          </w:tcPr>
          <w:p w14:paraId="17AEFB9A" w14:textId="77777777" w:rsidR="008A072D" w:rsidRDefault="008A072D" w:rsidP="002D44B4">
            <w:pPr>
              <w:jc w:val="both"/>
              <w:rPr>
                <w:rFonts w:ascii="Arial" w:eastAsia="Times New Roman" w:hAnsi="Arial" w:cs="Arial"/>
                <w:sz w:val="20"/>
                <w:szCs w:val="20"/>
                <w:lang w:eastAsia="nb-NO"/>
              </w:rPr>
            </w:pPr>
            <w:r>
              <w:rPr>
                <w:rFonts w:ascii="Arial" w:eastAsia="Times New Roman" w:hAnsi="Arial" w:cs="Arial"/>
                <w:sz w:val="20"/>
                <w:szCs w:val="20"/>
                <w:lang w:eastAsia="nb-NO"/>
              </w:rPr>
              <w:t>2021</w:t>
            </w:r>
          </w:p>
        </w:tc>
        <w:tc>
          <w:tcPr>
            <w:tcW w:w="3344" w:type="dxa"/>
          </w:tcPr>
          <w:p w14:paraId="2EF6F91F"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Statsforvalteren i Viken</w:t>
            </w:r>
          </w:p>
        </w:tc>
        <w:tc>
          <w:tcPr>
            <w:tcW w:w="5574" w:type="dxa"/>
          </w:tcPr>
          <w:p w14:paraId="53BFDA40"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Interkommunalt samarbeid i Buskerud. Prosjektleder.</w:t>
            </w:r>
          </w:p>
        </w:tc>
      </w:tr>
      <w:tr w:rsidR="008A072D" w:rsidRPr="0050419F" w14:paraId="52A256A6" w14:textId="77777777" w:rsidTr="002D44B4">
        <w:tc>
          <w:tcPr>
            <w:tcW w:w="863" w:type="dxa"/>
          </w:tcPr>
          <w:p w14:paraId="5343B302" w14:textId="77777777" w:rsidR="008A072D" w:rsidRDefault="008A072D" w:rsidP="002D44B4">
            <w:pPr>
              <w:jc w:val="both"/>
              <w:rPr>
                <w:rFonts w:ascii="Arial" w:eastAsia="Times New Roman" w:hAnsi="Arial" w:cs="Arial"/>
                <w:sz w:val="20"/>
                <w:szCs w:val="20"/>
                <w:lang w:eastAsia="nb-NO"/>
              </w:rPr>
            </w:pPr>
          </w:p>
        </w:tc>
        <w:tc>
          <w:tcPr>
            <w:tcW w:w="3344" w:type="dxa"/>
          </w:tcPr>
          <w:p w14:paraId="67373A27"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Statsforvalteren i Trøndelag</w:t>
            </w:r>
          </w:p>
        </w:tc>
        <w:tc>
          <w:tcPr>
            <w:tcW w:w="5574" w:type="dxa"/>
          </w:tcPr>
          <w:p w14:paraId="4CBEE6A0"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Interkommunalt samarbeid i Trøndelag. Prosjektleder.</w:t>
            </w:r>
          </w:p>
        </w:tc>
      </w:tr>
      <w:tr w:rsidR="008A072D" w:rsidRPr="0050419F" w14:paraId="65D1A1B4" w14:textId="77777777" w:rsidTr="002D44B4">
        <w:tc>
          <w:tcPr>
            <w:tcW w:w="863" w:type="dxa"/>
          </w:tcPr>
          <w:p w14:paraId="38E305EE" w14:textId="77777777" w:rsidR="008A072D" w:rsidRDefault="008A072D" w:rsidP="002D44B4">
            <w:pPr>
              <w:jc w:val="both"/>
              <w:rPr>
                <w:rFonts w:ascii="Arial" w:eastAsia="Times New Roman" w:hAnsi="Arial" w:cs="Arial"/>
                <w:sz w:val="20"/>
                <w:szCs w:val="20"/>
                <w:lang w:eastAsia="nb-NO"/>
              </w:rPr>
            </w:pPr>
          </w:p>
        </w:tc>
        <w:tc>
          <w:tcPr>
            <w:tcW w:w="3344" w:type="dxa"/>
          </w:tcPr>
          <w:p w14:paraId="78675D50"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Tana, Nesseby, Båtsfjord og Berlevåg</w:t>
            </w:r>
          </w:p>
        </w:tc>
        <w:tc>
          <w:tcPr>
            <w:tcW w:w="5574" w:type="dxa"/>
          </w:tcPr>
          <w:p w14:paraId="3073CECF"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Utvikling av strategisk kommunesamarbeid i Vestre Varanger. Løpende prosessbistand.</w:t>
            </w:r>
          </w:p>
        </w:tc>
      </w:tr>
      <w:tr w:rsidR="008A072D" w:rsidRPr="0050419F" w14:paraId="088714AA" w14:textId="77777777" w:rsidTr="002D44B4">
        <w:tc>
          <w:tcPr>
            <w:tcW w:w="863" w:type="dxa"/>
          </w:tcPr>
          <w:p w14:paraId="363573AC" w14:textId="77777777" w:rsidR="008A072D" w:rsidRDefault="008A072D" w:rsidP="002D44B4">
            <w:pPr>
              <w:jc w:val="both"/>
              <w:rPr>
                <w:rFonts w:ascii="Arial" w:eastAsia="Times New Roman" w:hAnsi="Arial" w:cs="Arial"/>
                <w:sz w:val="20"/>
                <w:szCs w:val="20"/>
                <w:lang w:eastAsia="nb-NO"/>
              </w:rPr>
            </w:pPr>
          </w:p>
        </w:tc>
        <w:tc>
          <w:tcPr>
            <w:tcW w:w="3344" w:type="dxa"/>
          </w:tcPr>
          <w:p w14:paraId="3BA35BEF" w14:textId="77777777" w:rsidR="008A072D"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Kommunene Gamvik, Lebesby, Nordkapp og Porsanger</w:t>
            </w:r>
          </w:p>
        </w:tc>
        <w:tc>
          <w:tcPr>
            <w:tcW w:w="5574" w:type="dxa"/>
          </w:tcPr>
          <w:p w14:paraId="050AC07C"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Utvikling av s</w:t>
            </w:r>
            <w:r w:rsidRPr="0050419F">
              <w:rPr>
                <w:rFonts w:ascii="Arial" w:eastAsia="Times New Roman" w:hAnsi="Arial" w:cs="Arial"/>
                <w:sz w:val="20"/>
                <w:szCs w:val="20"/>
                <w:lang w:eastAsia="nb-NO"/>
              </w:rPr>
              <w:t>trategisk kommunesamarbeid i Midt-Finnmark</w:t>
            </w:r>
            <w:r>
              <w:rPr>
                <w:rFonts w:ascii="Arial" w:eastAsia="Times New Roman" w:hAnsi="Arial" w:cs="Arial"/>
                <w:sz w:val="20"/>
                <w:szCs w:val="20"/>
                <w:lang w:eastAsia="nb-NO"/>
              </w:rPr>
              <w:t>. Løpende prosessbistand.</w:t>
            </w:r>
          </w:p>
        </w:tc>
      </w:tr>
      <w:tr w:rsidR="008A072D" w:rsidRPr="0050419F" w14:paraId="00887807" w14:textId="77777777" w:rsidTr="002D44B4">
        <w:tc>
          <w:tcPr>
            <w:tcW w:w="863" w:type="dxa"/>
          </w:tcPr>
          <w:p w14:paraId="41307967" w14:textId="77777777" w:rsidR="008A072D" w:rsidRDefault="008A072D" w:rsidP="002D44B4">
            <w:pPr>
              <w:jc w:val="both"/>
              <w:rPr>
                <w:rFonts w:ascii="Arial" w:eastAsia="Times New Roman" w:hAnsi="Arial" w:cs="Arial"/>
                <w:sz w:val="20"/>
                <w:szCs w:val="20"/>
                <w:lang w:eastAsia="nb-NO"/>
              </w:rPr>
            </w:pPr>
          </w:p>
        </w:tc>
        <w:tc>
          <w:tcPr>
            <w:tcW w:w="3344" w:type="dxa"/>
          </w:tcPr>
          <w:p w14:paraId="7BAE2E5E"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Porsanger kommune</w:t>
            </w:r>
          </w:p>
        </w:tc>
        <w:tc>
          <w:tcPr>
            <w:tcW w:w="5574" w:type="dxa"/>
          </w:tcPr>
          <w:p w14:paraId="6435D710"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Regionalt plankontor i Midt-Finnmark. Prosjektleder.</w:t>
            </w:r>
          </w:p>
        </w:tc>
      </w:tr>
      <w:tr w:rsidR="008A072D" w:rsidRPr="0050419F" w14:paraId="648286D5" w14:textId="77777777" w:rsidTr="002D44B4">
        <w:tc>
          <w:tcPr>
            <w:tcW w:w="863" w:type="dxa"/>
          </w:tcPr>
          <w:p w14:paraId="0E7157A6" w14:textId="77777777" w:rsidR="008A072D" w:rsidRDefault="008A072D" w:rsidP="002D44B4">
            <w:pPr>
              <w:jc w:val="both"/>
              <w:rPr>
                <w:rFonts w:ascii="Arial" w:eastAsia="Times New Roman" w:hAnsi="Arial" w:cs="Arial"/>
                <w:sz w:val="20"/>
                <w:szCs w:val="20"/>
                <w:lang w:eastAsia="nb-NO"/>
              </w:rPr>
            </w:pPr>
          </w:p>
        </w:tc>
        <w:tc>
          <w:tcPr>
            <w:tcW w:w="3344" w:type="dxa"/>
          </w:tcPr>
          <w:p w14:paraId="2D3C2A23"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Nærings- og fiskeridepartementet</w:t>
            </w:r>
          </w:p>
        </w:tc>
        <w:tc>
          <w:tcPr>
            <w:tcW w:w="5574" w:type="dxa"/>
          </w:tcPr>
          <w:p w14:paraId="782953D8"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Innkjøpssamarbeid i kommunesektoren. NIVI i samarbeid med Oslo Economics og INVENTURA. Prosjektmedarbeider.</w:t>
            </w:r>
          </w:p>
        </w:tc>
      </w:tr>
      <w:tr w:rsidR="008A072D" w:rsidRPr="0050419F" w14:paraId="09DB26A6" w14:textId="77777777" w:rsidTr="002D44B4">
        <w:tc>
          <w:tcPr>
            <w:tcW w:w="863" w:type="dxa"/>
          </w:tcPr>
          <w:p w14:paraId="7E7B7743" w14:textId="77777777" w:rsidR="008A072D" w:rsidRDefault="008A072D" w:rsidP="002D44B4">
            <w:pPr>
              <w:jc w:val="both"/>
              <w:rPr>
                <w:rFonts w:ascii="Arial" w:eastAsia="Times New Roman" w:hAnsi="Arial" w:cs="Arial"/>
                <w:sz w:val="20"/>
                <w:szCs w:val="20"/>
                <w:lang w:eastAsia="nb-NO"/>
              </w:rPr>
            </w:pPr>
          </w:p>
        </w:tc>
        <w:tc>
          <w:tcPr>
            <w:tcW w:w="3344" w:type="dxa"/>
          </w:tcPr>
          <w:p w14:paraId="619B3608"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Nærings- og fiskeridepartementet</w:t>
            </w:r>
          </w:p>
        </w:tc>
        <w:tc>
          <w:tcPr>
            <w:tcW w:w="5574" w:type="dxa"/>
          </w:tcPr>
          <w:p w14:paraId="1A74B1F1"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Innkjøpssamarbeid i kommunesektoren. NIVI kartleggingsrapport. Prosjektleder.</w:t>
            </w:r>
          </w:p>
        </w:tc>
      </w:tr>
      <w:tr w:rsidR="008A072D" w:rsidRPr="0050419F" w14:paraId="3BED62EC" w14:textId="77777777" w:rsidTr="002D44B4">
        <w:tc>
          <w:tcPr>
            <w:tcW w:w="863" w:type="dxa"/>
          </w:tcPr>
          <w:p w14:paraId="37665558" w14:textId="77777777" w:rsidR="008A072D" w:rsidRPr="0050419F" w:rsidRDefault="008A072D" w:rsidP="002D44B4">
            <w:pPr>
              <w:jc w:val="both"/>
              <w:rPr>
                <w:rFonts w:ascii="Arial" w:eastAsia="Times New Roman" w:hAnsi="Arial" w:cs="Arial"/>
                <w:sz w:val="20"/>
                <w:szCs w:val="20"/>
                <w:lang w:eastAsia="nb-NO"/>
              </w:rPr>
            </w:pPr>
            <w:r>
              <w:rPr>
                <w:rFonts w:ascii="Arial" w:eastAsia="Times New Roman" w:hAnsi="Arial" w:cs="Arial"/>
                <w:sz w:val="20"/>
                <w:szCs w:val="20"/>
                <w:lang w:eastAsia="nb-NO"/>
              </w:rPr>
              <w:t>2020</w:t>
            </w:r>
          </w:p>
        </w:tc>
        <w:tc>
          <w:tcPr>
            <w:tcW w:w="3344" w:type="dxa"/>
          </w:tcPr>
          <w:p w14:paraId="6BE4DCCB"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Tana, Nesseby, Båtsfjord og Berlevåg</w:t>
            </w:r>
          </w:p>
        </w:tc>
        <w:tc>
          <w:tcPr>
            <w:tcW w:w="5574" w:type="dxa"/>
          </w:tcPr>
          <w:p w14:paraId="45F7510E"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Utvikling av strategisk kommunesamarbeid i Vestre Varanger.  Løpende prosessbistand.</w:t>
            </w:r>
          </w:p>
        </w:tc>
      </w:tr>
      <w:tr w:rsidR="008A072D" w:rsidRPr="0050419F" w14:paraId="43F9A0F2" w14:textId="77777777" w:rsidTr="002D44B4">
        <w:tc>
          <w:tcPr>
            <w:tcW w:w="863" w:type="dxa"/>
          </w:tcPr>
          <w:p w14:paraId="1CF8D399"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10DA629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Direktoratet for strålevern og atomberedskap</w:t>
            </w:r>
          </w:p>
        </w:tc>
        <w:tc>
          <w:tcPr>
            <w:tcW w:w="5574" w:type="dxa"/>
          </w:tcPr>
          <w:p w14:paraId="2504CB57"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Nasjonalt strålevernbarometer. Landsomfattende befolkningsundersøkelse</w:t>
            </w:r>
            <w:r>
              <w:rPr>
                <w:rFonts w:ascii="Arial" w:eastAsia="Times New Roman" w:hAnsi="Arial" w:cs="Arial"/>
                <w:sz w:val="20"/>
                <w:szCs w:val="20"/>
                <w:lang w:eastAsia="nb-NO"/>
              </w:rPr>
              <w:t>.</w:t>
            </w:r>
          </w:p>
        </w:tc>
      </w:tr>
      <w:tr w:rsidR="008A072D" w:rsidRPr="0050419F" w14:paraId="422CF863" w14:textId="77777777" w:rsidTr="002D44B4">
        <w:tc>
          <w:tcPr>
            <w:tcW w:w="863" w:type="dxa"/>
          </w:tcPr>
          <w:p w14:paraId="5AA043AC"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150FC91"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Nordland</w:t>
            </w:r>
          </w:p>
        </w:tc>
        <w:tc>
          <w:tcPr>
            <w:tcW w:w="5574" w:type="dxa"/>
          </w:tcPr>
          <w:p w14:paraId="2AF633C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Revidert status for interkommunalt samarbeid i Nordland. Prosjektleder.</w:t>
            </w:r>
          </w:p>
        </w:tc>
      </w:tr>
      <w:tr w:rsidR="008A072D" w:rsidRPr="0050419F" w14:paraId="2F7A2A2A" w14:textId="77777777" w:rsidTr="002D44B4">
        <w:tc>
          <w:tcPr>
            <w:tcW w:w="863" w:type="dxa"/>
          </w:tcPr>
          <w:p w14:paraId="5241D66A"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2CB824A"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Kommunene i Midt-Finnmark</w:t>
            </w:r>
          </w:p>
        </w:tc>
        <w:tc>
          <w:tcPr>
            <w:tcW w:w="5574" w:type="dxa"/>
          </w:tcPr>
          <w:p w14:paraId="14522C4C" w14:textId="77777777" w:rsidR="008A072D"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Strategisk kommunesamarbeid i Midt-Finnmark. Rapport. Prosjektleder.</w:t>
            </w:r>
          </w:p>
        </w:tc>
      </w:tr>
      <w:tr w:rsidR="008A072D" w:rsidRPr="0050419F" w14:paraId="77F1BB2D" w14:textId="77777777" w:rsidTr="002D44B4">
        <w:tc>
          <w:tcPr>
            <w:tcW w:w="863" w:type="dxa"/>
          </w:tcPr>
          <w:p w14:paraId="7CB05CD4"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14E62D7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Kommunene Gamvik, Lebesby, Nordkapp og Porsanger</w:t>
            </w:r>
          </w:p>
        </w:tc>
        <w:tc>
          <w:tcPr>
            <w:tcW w:w="5574" w:type="dxa"/>
          </w:tcPr>
          <w:p w14:paraId="5D6B498E" w14:textId="77777777" w:rsidR="008A072D" w:rsidRPr="0050419F" w:rsidRDefault="008A072D" w:rsidP="002D44B4">
            <w:pPr>
              <w:rPr>
                <w:rFonts w:ascii="Arial" w:eastAsia="Times New Roman" w:hAnsi="Arial" w:cs="Arial"/>
                <w:sz w:val="20"/>
                <w:szCs w:val="20"/>
                <w:lang w:eastAsia="nb-NO"/>
              </w:rPr>
            </w:pPr>
            <w:r>
              <w:rPr>
                <w:rFonts w:ascii="Arial" w:eastAsia="Times New Roman" w:hAnsi="Arial" w:cs="Arial"/>
                <w:sz w:val="20"/>
                <w:szCs w:val="20"/>
                <w:lang w:eastAsia="nb-NO"/>
              </w:rPr>
              <w:t>Utvikling av s</w:t>
            </w:r>
            <w:r w:rsidRPr="0050419F">
              <w:rPr>
                <w:rFonts w:ascii="Arial" w:eastAsia="Times New Roman" w:hAnsi="Arial" w:cs="Arial"/>
                <w:sz w:val="20"/>
                <w:szCs w:val="20"/>
                <w:lang w:eastAsia="nb-NO"/>
              </w:rPr>
              <w:t>trategisk kommunesamarbeid i Midt-Finnmark</w:t>
            </w:r>
            <w:r>
              <w:rPr>
                <w:rFonts w:ascii="Arial" w:eastAsia="Times New Roman" w:hAnsi="Arial" w:cs="Arial"/>
                <w:sz w:val="20"/>
                <w:szCs w:val="20"/>
                <w:lang w:eastAsia="nb-NO"/>
              </w:rPr>
              <w:t>. Løpende prosessbistand.</w:t>
            </w:r>
          </w:p>
        </w:tc>
      </w:tr>
      <w:tr w:rsidR="008A072D" w:rsidRPr="0050419F" w14:paraId="1D027BCB" w14:textId="77777777" w:rsidTr="002D44B4">
        <w:tc>
          <w:tcPr>
            <w:tcW w:w="863" w:type="dxa"/>
          </w:tcPr>
          <w:p w14:paraId="0FA6B173"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2019</w:t>
            </w:r>
          </w:p>
        </w:tc>
        <w:tc>
          <w:tcPr>
            <w:tcW w:w="3344" w:type="dxa"/>
          </w:tcPr>
          <w:p w14:paraId="08F24540"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Troms og Finnmark</w:t>
            </w:r>
          </w:p>
        </w:tc>
        <w:tc>
          <w:tcPr>
            <w:tcW w:w="5574" w:type="dxa"/>
          </w:tcPr>
          <w:p w14:paraId="51574BC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Status for interkommunalt samarbeid i Troms og Finnmark. Prosjektleder.</w:t>
            </w:r>
          </w:p>
        </w:tc>
      </w:tr>
      <w:tr w:rsidR="008A072D" w:rsidRPr="0050419F" w14:paraId="27EEE422" w14:textId="77777777" w:rsidTr="002D44B4">
        <w:tc>
          <w:tcPr>
            <w:tcW w:w="863" w:type="dxa"/>
          </w:tcPr>
          <w:p w14:paraId="0353C935"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05A9B0B"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Prosjekt Viken2020</w:t>
            </w:r>
          </w:p>
        </w:tc>
        <w:tc>
          <w:tcPr>
            <w:tcW w:w="5574" w:type="dxa"/>
          </w:tcPr>
          <w:p w14:paraId="6EFAD5F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Analyse av kommuneregioner og regionråd i Viken. Prosjektleder.</w:t>
            </w:r>
          </w:p>
        </w:tc>
      </w:tr>
      <w:tr w:rsidR="008A072D" w:rsidRPr="0050419F" w14:paraId="07BBB398" w14:textId="77777777" w:rsidTr="002D44B4">
        <w:tc>
          <w:tcPr>
            <w:tcW w:w="863" w:type="dxa"/>
          </w:tcPr>
          <w:p w14:paraId="12B2B4CF"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CCF357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 xml:space="preserve">Fylkesmannen i Troms </w:t>
            </w:r>
          </w:p>
        </w:tc>
        <w:tc>
          <w:tcPr>
            <w:tcW w:w="5574" w:type="dxa"/>
          </w:tcPr>
          <w:p w14:paraId="64435FB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Gode grep i Troms, inkl. reformskisse for Troms og Finnmark med regionale tyngdepunkter og kommuneblokker. Prosjektleder.</w:t>
            </w:r>
          </w:p>
        </w:tc>
      </w:tr>
      <w:tr w:rsidR="008A072D" w:rsidRPr="0050419F" w14:paraId="7FAFAFC8" w14:textId="77777777" w:rsidTr="002D44B4">
        <w:tc>
          <w:tcPr>
            <w:tcW w:w="863" w:type="dxa"/>
          </w:tcPr>
          <w:p w14:paraId="46E585F7"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2018</w:t>
            </w:r>
          </w:p>
        </w:tc>
        <w:tc>
          <w:tcPr>
            <w:tcW w:w="3344" w:type="dxa"/>
          </w:tcPr>
          <w:p w14:paraId="6E5133F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Kommunal- og moderniseringsdepartementet (KMD)</w:t>
            </w:r>
          </w:p>
        </w:tc>
        <w:tc>
          <w:tcPr>
            <w:tcW w:w="5574" w:type="dxa"/>
          </w:tcPr>
          <w:p w14:paraId="3C435F6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Regionråd i Norge. Nasjonal kartlegging og analyse av endringer etter 2007.</w:t>
            </w:r>
          </w:p>
        </w:tc>
      </w:tr>
      <w:tr w:rsidR="008A072D" w:rsidRPr="0050419F" w14:paraId="7915C224" w14:textId="77777777" w:rsidTr="002D44B4">
        <w:tc>
          <w:tcPr>
            <w:tcW w:w="863" w:type="dxa"/>
          </w:tcPr>
          <w:p w14:paraId="11F782CC"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F61786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Kommunal- og moderniseringsdepartementet (KMD)</w:t>
            </w:r>
          </w:p>
        </w:tc>
        <w:tc>
          <w:tcPr>
            <w:tcW w:w="5574" w:type="dxa"/>
          </w:tcPr>
          <w:p w14:paraId="39547B9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Takt og utakt med kommunestrukturen. Analyse av avvik mellom oppgavestruktur og kommunestruktur for utvalgte oppgaver. Prosjektleder.</w:t>
            </w:r>
          </w:p>
        </w:tc>
      </w:tr>
      <w:tr w:rsidR="008A072D" w:rsidRPr="0050419F" w14:paraId="5D284F11" w14:textId="77777777" w:rsidTr="002D44B4">
        <w:tc>
          <w:tcPr>
            <w:tcW w:w="863" w:type="dxa"/>
          </w:tcPr>
          <w:p w14:paraId="52C5D610"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0AB20EBD"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Finnmark</w:t>
            </w:r>
          </w:p>
        </w:tc>
        <w:tc>
          <w:tcPr>
            <w:tcW w:w="5574" w:type="dxa"/>
          </w:tcPr>
          <w:p w14:paraId="6BEC23DA"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Gode grep i Finnmark. Kartlegging av utfordringer og videre veivalg i kommunereformen. Prosjektleder.</w:t>
            </w:r>
          </w:p>
        </w:tc>
      </w:tr>
      <w:tr w:rsidR="008A072D" w:rsidRPr="0050419F" w14:paraId="52D6F0F9" w14:textId="77777777" w:rsidTr="002D44B4">
        <w:tc>
          <w:tcPr>
            <w:tcW w:w="863" w:type="dxa"/>
          </w:tcPr>
          <w:p w14:paraId="6E6E162A"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1055450B"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Nordland</w:t>
            </w:r>
          </w:p>
        </w:tc>
        <w:tc>
          <w:tcPr>
            <w:tcW w:w="5574" w:type="dxa"/>
          </w:tcPr>
          <w:p w14:paraId="32466D2C"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Mobiliseringsbehov på Helgeland. Prosjektleder.</w:t>
            </w:r>
          </w:p>
        </w:tc>
      </w:tr>
      <w:tr w:rsidR="008A072D" w:rsidRPr="0050419F" w14:paraId="645CCBA7" w14:textId="77777777" w:rsidTr="002D44B4">
        <w:tc>
          <w:tcPr>
            <w:tcW w:w="863" w:type="dxa"/>
          </w:tcPr>
          <w:p w14:paraId="1AE75EF2"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39321F4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Syv kommuner på Søre Sunnmøre</w:t>
            </w:r>
          </w:p>
        </w:tc>
        <w:tc>
          <w:tcPr>
            <w:tcW w:w="5574" w:type="dxa"/>
          </w:tcPr>
          <w:p w14:paraId="52E633C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Læringspunkter fra kommunereformen. Prosjektleder.</w:t>
            </w:r>
          </w:p>
        </w:tc>
      </w:tr>
      <w:tr w:rsidR="008A072D" w:rsidRPr="0050419F" w14:paraId="7393EADF" w14:textId="77777777" w:rsidTr="002D44B4">
        <w:tc>
          <w:tcPr>
            <w:tcW w:w="863" w:type="dxa"/>
          </w:tcPr>
          <w:p w14:paraId="56FDC39F"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2017</w:t>
            </w:r>
          </w:p>
        </w:tc>
        <w:tc>
          <w:tcPr>
            <w:tcW w:w="3344" w:type="dxa"/>
          </w:tcPr>
          <w:p w14:paraId="60469190"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Direktoratet for forvaltningsutvikling og ikt (Difi)</w:t>
            </w:r>
          </w:p>
        </w:tc>
        <w:tc>
          <w:tcPr>
            <w:tcW w:w="5574" w:type="dxa"/>
          </w:tcPr>
          <w:p w14:paraId="0E4B233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 xml:space="preserve">Regionale strukturers betydning for arbeidet med samfunnssikkerhet og beredskap på Østlandet. Prosjektmedarbeider. </w:t>
            </w:r>
          </w:p>
        </w:tc>
      </w:tr>
      <w:tr w:rsidR="008A072D" w:rsidRPr="0050419F" w14:paraId="15C15FE6" w14:textId="77777777" w:rsidTr="002D44B4">
        <w:tc>
          <w:tcPr>
            <w:tcW w:w="863" w:type="dxa"/>
          </w:tcPr>
          <w:p w14:paraId="0CA655B1"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432115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Direktoratet for forvaltnings-utvikling og ikt (Difi)</w:t>
            </w:r>
          </w:p>
        </w:tc>
        <w:tc>
          <w:tcPr>
            <w:tcW w:w="5574" w:type="dxa"/>
          </w:tcPr>
          <w:p w14:paraId="6FCFE642"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Prinsipper for organisering av regional statsforvaltning. Prosjektmedarbeider.</w:t>
            </w:r>
          </w:p>
        </w:tc>
      </w:tr>
      <w:tr w:rsidR="008A072D" w:rsidRPr="0050419F" w14:paraId="16F2126C" w14:textId="77777777" w:rsidTr="002D44B4">
        <w:tc>
          <w:tcPr>
            <w:tcW w:w="863" w:type="dxa"/>
          </w:tcPr>
          <w:p w14:paraId="3688C004"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373B1B8A"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Direktoratet for forvaltnings-utvikling og ikt (Difi)</w:t>
            </w:r>
          </w:p>
        </w:tc>
        <w:tc>
          <w:tcPr>
            <w:tcW w:w="5574" w:type="dxa"/>
          </w:tcPr>
          <w:p w14:paraId="719C5EE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Kommuneundersøkelse om den regionale statsforvaltning i Sogn og Fjordane, Hordaland og Rogaland. Prosjektleder.</w:t>
            </w:r>
          </w:p>
        </w:tc>
      </w:tr>
      <w:tr w:rsidR="008A072D" w:rsidRPr="0050419F" w14:paraId="2B8D09AF" w14:textId="77777777" w:rsidTr="002D44B4">
        <w:tc>
          <w:tcPr>
            <w:tcW w:w="863" w:type="dxa"/>
          </w:tcPr>
          <w:p w14:paraId="5FB983C9"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B01ABF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Direktoratet for forvaltningsutvikling (Difi)</w:t>
            </w:r>
          </w:p>
        </w:tc>
        <w:tc>
          <w:tcPr>
            <w:tcW w:w="5574" w:type="dxa"/>
          </w:tcPr>
          <w:p w14:paraId="3A2EAC1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 xml:space="preserve">Faglige bidrag til gjennomgang av regional statsforvaltning. Prosjektmedarbeider. </w:t>
            </w:r>
          </w:p>
        </w:tc>
      </w:tr>
      <w:tr w:rsidR="008A072D" w:rsidRPr="0050419F" w14:paraId="432F2605" w14:textId="77777777" w:rsidTr="002D44B4">
        <w:tc>
          <w:tcPr>
            <w:tcW w:w="863" w:type="dxa"/>
          </w:tcPr>
          <w:p w14:paraId="5CB946CE"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ADE2A92"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Vestfold</w:t>
            </w:r>
          </w:p>
        </w:tc>
        <w:tc>
          <w:tcPr>
            <w:tcW w:w="5574" w:type="dxa"/>
          </w:tcPr>
          <w:p w14:paraId="481405CB"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Evaluering av Akrimprosjektet i Vestfold. Prosjektmedarbeider.</w:t>
            </w:r>
          </w:p>
        </w:tc>
      </w:tr>
      <w:tr w:rsidR="008A072D" w:rsidRPr="0050419F" w14:paraId="6F097E2C" w14:textId="77777777" w:rsidTr="002D44B4">
        <w:tc>
          <w:tcPr>
            <w:tcW w:w="863" w:type="dxa"/>
          </w:tcPr>
          <w:p w14:paraId="02D26F87"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E0D3C1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Statens strålevern</w:t>
            </w:r>
          </w:p>
        </w:tc>
        <w:tc>
          <w:tcPr>
            <w:tcW w:w="5574" w:type="dxa"/>
          </w:tcPr>
          <w:p w14:paraId="3CC8664D"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Nasjonalt strålevernbarometer. Løpende landsomfattende befolkningsundersøkelse om relevante ståleverntema. Prosjektleder.</w:t>
            </w:r>
          </w:p>
        </w:tc>
      </w:tr>
      <w:tr w:rsidR="008A072D" w:rsidRPr="0050419F" w14:paraId="69C62348" w14:textId="77777777" w:rsidTr="002D44B4">
        <w:tc>
          <w:tcPr>
            <w:tcW w:w="863" w:type="dxa"/>
          </w:tcPr>
          <w:p w14:paraId="5A3A54E5"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0AD7B93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Statens strålevern</w:t>
            </w:r>
          </w:p>
        </w:tc>
        <w:tc>
          <w:tcPr>
            <w:tcW w:w="5574" w:type="dxa"/>
          </w:tcPr>
          <w:p w14:paraId="10E985FE"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Brukerundersøkelse om strålevernkompetanse i sykehus. Prosjektleder.</w:t>
            </w:r>
          </w:p>
        </w:tc>
      </w:tr>
      <w:tr w:rsidR="008A072D" w:rsidRPr="0050419F" w14:paraId="2B4A94FB" w14:textId="77777777" w:rsidTr="002D44B4">
        <w:tc>
          <w:tcPr>
            <w:tcW w:w="863" w:type="dxa"/>
          </w:tcPr>
          <w:p w14:paraId="71448254"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C48D66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Sør-Trøndelag</w:t>
            </w:r>
          </w:p>
        </w:tc>
        <w:tc>
          <w:tcPr>
            <w:tcW w:w="5574" w:type="dxa"/>
          </w:tcPr>
          <w:p w14:paraId="41566AC3"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Utredning av én kommune på Fosen. Prosjektleder.</w:t>
            </w:r>
          </w:p>
        </w:tc>
      </w:tr>
      <w:tr w:rsidR="008A072D" w:rsidRPr="0050419F" w14:paraId="514D103A" w14:textId="77777777" w:rsidTr="002D44B4">
        <w:tc>
          <w:tcPr>
            <w:tcW w:w="863" w:type="dxa"/>
          </w:tcPr>
          <w:p w14:paraId="6742285D"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2016</w:t>
            </w:r>
          </w:p>
        </w:tc>
        <w:tc>
          <w:tcPr>
            <w:tcW w:w="3344" w:type="dxa"/>
          </w:tcPr>
          <w:p w14:paraId="7013670D"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Kommunal- og moderniseringsdepartementet (KMD)</w:t>
            </w:r>
          </w:p>
        </w:tc>
        <w:tc>
          <w:tcPr>
            <w:tcW w:w="5574" w:type="dxa"/>
          </w:tcPr>
          <w:p w14:paraId="336553D0"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Nullpunktsmåling for kommunereformen, prosjektmedarbeider med ansvar for delrapporter om geografiske typeproblemer, status for interkommunalt samarbeid og landsomfattende rådmannsundersøkelse</w:t>
            </w:r>
          </w:p>
        </w:tc>
      </w:tr>
      <w:tr w:rsidR="008A072D" w:rsidRPr="0050419F" w14:paraId="3956AD0C" w14:textId="77777777" w:rsidTr="002D44B4">
        <w:tc>
          <w:tcPr>
            <w:tcW w:w="863" w:type="dxa"/>
          </w:tcPr>
          <w:p w14:paraId="14746DB8"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1A1EDDB"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Fylkesmennene i Hordaland, Sogn og Fjordane og Rogaland</w:t>
            </w:r>
          </w:p>
        </w:tc>
        <w:tc>
          <w:tcPr>
            <w:tcW w:w="5574" w:type="dxa"/>
          </w:tcPr>
          <w:p w14:paraId="4C2EC55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Én dør til staten for kommunene, prosjektmedarbeider</w:t>
            </w:r>
          </w:p>
        </w:tc>
      </w:tr>
      <w:tr w:rsidR="008A072D" w:rsidRPr="0050419F" w14:paraId="4D681538" w14:textId="77777777" w:rsidTr="002D44B4">
        <w:tc>
          <w:tcPr>
            <w:tcW w:w="863" w:type="dxa"/>
          </w:tcPr>
          <w:p w14:paraId="4D396F8A"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2F78D43B"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Sør-Trøndelag</w:t>
            </w:r>
          </w:p>
        </w:tc>
        <w:tc>
          <w:tcPr>
            <w:tcW w:w="5574" w:type="dxa"/>
          </w:tcPr>
          <w:p w14:paraId="49729FC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Evaluering av prosjekt Plan, miljø og landbruk. Prosjektmedarbeider</w:t>
            </w:r>
          </w:p>
        </w:tc>
      </w:tr>
      <w:tr w:rsidR="008A072D" w:rsidRPr="0050419F" w14:paraId="6A9C2CA9" w14:textId="77777777" w:rsidTr="002D44B4">
        <w:tc>
          <w:tcPr>
            <w:tcW w:w="863" w:type="dxa"/>
          </w:tcPr>
          <w:p w14:paraId="2D02D837"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12D8BC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KMD</w:t>
            </w:r>
          </w:p>
        </w:tc>
        <w:tc>
          <w:tcPr>
            <w:tcW w:w="5574" w:type="dxa"/>
          </w:tcPr>
          <w:p w14:paraId="2B5803F2"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Strukturutredning for fylkesmannen. Prosjektmedarbeider.</w:t>
            </w:r>
          </w:p>
        </w:tc>
      </w:tr>
      <w:tr w:rsidR="008A072D" w:rsidRPr="0050419F" w14:paraId="47DA2B6A" w14:textId="77777777" w:rsidTr="002D44B4">
        <w:tc>
          <w:tcPr>
            <w:tcW w:w="863" w:type="dxa"/>
          </w:tcPr>
          <w:p w14:paraId="046A2FC2"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78B6C937"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Røst kommune</w:t>
            </w:r>
          </w:p>
        </w:tc>
        <w:tc>
          <w:tcPr>
            <w:tcW w:w="5574" w:type="dxa"/>
          </w:tcPr>
          <w:p w14:paraId="1752357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Kommunesammenslutning Røst Bodø og opprettelse av Røst lokalstyre. Prosjektleder.</w:t>
            </w:r>
          </w:p>
        </w:tc>
      </w:tr>
      <w:tr w:rsidR="008A072D" w:rsidRPr="0050419F" w14:paraId="35B2D7A3" w14:textId="77777777" w:rsidTr="002D44B4">
        <w:tc>
          <w:tcPr>
            <w:tcW w:w="863" w:type="dxa"/>
          </w:tcPr>
          <w:p w14:paraId="17C04DCA"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774EE6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Sør-Helgeland Regionråd</w:t>
            </w:r>
          </w:p>
        </w:tc>
        <w:tc>
          <w:tcPr>
            <w:tcW w:w="5574" w:type="dxa"/>
          </w:tcPr>
          <w:p w14:paraId="6BEB1C8A"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Kommuneblokkutredning på Sør-Helgeland. Prosjektleder.</w:t>
            </w:r>
          </w:p>
        </w:tc>
      </w:tr>
      <w:tr w:rsidR="008A072D" w:rsidRPr="0050419F" w14:paraId="079F2FD5" w14:textId="77777777" w:rsidTr="002D44B4">
        <w:tc>
          <w:tcPr>
            <w:tcW w:w="863" w:type="dxa"/>
          </w:tcPr>
          <w:p w14:paraId="29076BA5"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1CB9743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Sør-Helgeland Regionråd</w:t>
            </w:r>
          </w:p>
        </w:tc>
        <w:tc>
          <w:tcPr>
            <w:tcW w:w="5574" w:type="dxa"/>
          </w:tcPr>
          <w:p w14:paraId="11ABD1E0"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Etablering av felles NAV-kontor for Sør-Helgeland. Prosjektmedarbeider.</w:t>
            </w:r>
          </w:p>
        </w:tc>
      </w:tr>
      <w:tr w:rsidR="008A072D" w:rsidRPr="0050419F" w14:paraId="4BA40C36" w14:textId="77777777" w:rsidTr="002D44B4">
        <w:tc>
          <w:tcPr>
            <w:tcW w:w="863" w:type="dxa"/>
          </w:tcPr>
          <w:p w14:paraId="00FAAD5D"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2BD977FE"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Statens strålevern</w:t>
            </w:r>
          </w:p>
        </w:tc>
        <w:tc>
          <w:tcPr>
            <w:tcW w:w="5574" w:type="dxa"/>
          </w:tcPr>
          <w:p w14:paraId="50DD0F62"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Brukerundersøkelse om strålevernkompetanse i sykehus. Prosjektleder.</w:t>
            </w:r>
          </w:p>
        </w:tc>
      </w:tr>
      <w:tr w:rsidR="008A072D" w:rsidRPr="0050419F" w14:paraId="6C04ACE4" w14:textId="77777777" w:rsidTr="002D44B4">
        <w:tc>
          <w:tcPr>
            <w:tcW w:w="863" w:type="dxa"/>
          </w:tcPr>
          <w:p w14:paraId="6F756176"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2015</w:t>
            </w:r>
          </w:p>
        </w:tc>
        <w:tc>
          <w:tcPr>
            <w:tcW w:w="3344" w:type="dxa"/>
          </w:tcPr>
          <w:p w14:paraId="0528D0A6"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Statens strålevern</w:t>
            </w:r>
          </w:p>
        </w:tc>
        <w:tc>
          <w:tcPr>
            <w:tcW w:w="5574" w:type="dxa"/>
          </w:tcPr>
          <w:p w14:paraId="09D92F9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Sterke og svake sider ved dagens atomberedskap</w:t>
            </w:r>
          </w:p>
        </w:tc>
      </w:tr>
      <w:tr w:rsidR="008A072D" w:rsidRPr="0050419F" w14:paraId="28FCAA45" w14:textId="77777777" w:rsidTr="002D44B4">
        <w:tc>
          <w:tcPr>
            <w:tcW w:w="863" w:type="dxa"/>
          </w:tcPr>
          <w:p w14:paraId="0A69A7A2"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1250AE9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Ski kommune</w:t>
            </w:r>
          </w:p>
        </w:tc>
        <w:tc>
          <w:tcPr>
            <w:tcW w:w="5574" w:type="dxa"/>
          </w:tcPr>
          <w:p w14:paraId="3C47C927"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Ski kommune. Prosjektleder.</w:t>
            </w:r>
          </w:p>
        </w:tc>
      </w:tr>
      <w:tr w:rsidR="008A072D" w:rsidRPr="0050419F" w14:paraId="6EB88EFC" w14:textId="77777777" w:rsidTr="002D44B4">
        <w:tc>
          <w:tcPr>
            <w:tcW w:w="863" w:type="dxa"/>
          </w:tcPr>
          <w:p w14:paraId="001CEF63"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71186607"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Oppegård kommune</w:t>
            </w:r>
          </w:p>
        </w:tc>
        <w:tc>
          <w:tcPr>
            <w:tcW w:w="5574" w:type="dxa"/>
          </w:tcPr>
          <w:p w14:paraId="500F1C2B"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Oppegård kommune. Prosjektmedarbeider.</w:t>
            </w:r>
          </w:p>
        </w:tc>
      </w:tr>
      <w:tr w:rsidR="008A072D" w:rsidRPr="0050419F" w14:paraId="180679E7" w14:textId="77777777" w:rsidTr="002D44B4">
        <w:tc>
          <w:tcPr>
            <w:tcW w:w="863" w:type="dxa"/>
          </w:tcPr>
          <w:p w14:paraId="395252EE"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26445831"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Røst kommune</w:t>
            </w:r>
          </w:p>
        </w:tc>
        <w:tc>
          <w:tcPr>
            <w:tcW w:w="5574" w:type="dxa"/>
          </w:tcPr>
          <w:p w14:paraId="26F82093"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Konkretisering av forsterknings- og samarbeidsbehov på Røst – hovedpunkter i et nasjonalt modellkommuneprosjekt. Prosjektleder.</w:t>
            </w:r>
          </w:p>
        </w:tc>
      </w:tr>
      <w:tr w:rsidR="008A072D" w:rsidRPr="0050419F" w14:paraId="68D1524D" w14:textId="77777777" w:rsidTr="002D44B4">
        <w:tc>
          <w:tcPr>
            <w:tcW w:w="863" w:type="dxa"/>
          </w:tcPr>
          <w:p w14:paraId="4B7F45DE"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CA8434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Røst og Bodø kommuner</w:t>
            </w:r>
          </w:p>
        </w:tc>
        <w:tc>
          <w:tcPr>
            <w:tcW w:w="5574" w:type="dxa"/>
          </w:tcPr>
          <w:p w14:paraId="0E297DF1"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Intensjonsavtale om digital fusjon og samarbeid om utvikling av Nye Røst kommune. Prosjektleder.</w:t>
            </w:r>
          </w:p>
        </w:tc>
      </w:tr>
      <w:tr w:rsidR="008A072D" w:rsidRPr="0050419F" w14:paraId="316E12F8" w14:textId="77777777" w:rsidTr="002D44B4">
        <w:tc>
          <w:tcPr>
            <w:tcW w:w="863" w:type="dxa"/>
          </w:tcPr>
          <w:p w14:paraId="414F4650"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19494BF3"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Molde kommune</w:t>
            </w:r>
          </w:p>
        </w:tc>
        <w:tc>
          <w:tcPr>
            <w:tcW w:w="5574" w:type="dxa"/>
          </w:tcPr>
          <w:p w14:paraId="2BF3576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Molde kommune. Prosjektleder.</w:t>
            </w:r>
          </w:p>
        </w:tc>
      </w:tr>
      <w:tr w:rsidR="008A072D" w:rsidRPr="0050419F" w14:paraId="3D980153" w14:textId="77777777" w:rsidTr="002D44B4">
        <w:tc>
          <w:tcPr>
            <w:tcW w:w="863" w:type="dxa"/>
          </w:tcPr>
          <w:p w14:paraId="66DA7F2B"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74D94F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Fræna kommune</w:t>
            </w:r>
          </w:p>
        </w:tc>
        <w:tc>
          <w:tcPr>
            <w:tcW w:w="5574" w:type="dxa"/>
          </w:tcPr>
          <w:p w14:paraId="2658F411"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Fræna kommune. Prosjektleder.</w:t>
            </w:r>
          </w:p>
        </w:tc>
      </w:tr>
      <w:tr w:rsidR="008A072D" w:rsidRPr="0050419F" w14:paraId="371A8129" w14:textId="77777777" w:rsidTr="002D44B4">
        <w:tc>
          <w:tcPr>
            <w:tcW w:w="863" w:type="dxa"/>
          </w:tcPr>
          <w:p w14:paraId="0B779C21"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06AD62B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Eide kommune</w:t>
            </w:r>
          </w:p>
        </w:tc>
        <w:tc>
          <w:tcPr>
            <w:tcW w:w="5574" w:type="dxa"/>
          </w:tcPr>
          <w:p w14:paraId="44B03628"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Eide kommune. Prosjektleder.</w:t>
            </w:r>
          </w:p>
        </w:tc>
      </w:tr>
      <w:tr w:rsidR="008A072D" w:rsidRPr="0050419F" w14:paraId="60685064" w14:textId="77777777" w:rsidTr="002D44B4">
        <w:tc>
          <w:tcPr>
            <w:tcW w:w="863" w:type="dxa"/>
          </w:tcPr>
          <w:p w14:paraId="0ED9D990"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67C30B8"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Rauma kommune</w:t>
            </w:r>
          </w:p>
        </w:tc>
        <w:tc>
          <w:tcPr>
            <w:tcW w:w="5574" w:type="dxa"/>
          </w:tcPr>
          <w:p w14:paraId="7565E0A7"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Rauma kommune. Prosjektleder.</w:t>
            </w:r>
          </w:p>
        </w:tc>
      </w:tr>
      <w:tr w:rsidR="008A072D" w:rsidRPr="0050419F" w14:paraId="4923F156" w14:textId="77777777" w:rsidTr="002D44B4">
        <w:tc>
          <w:tcPr>
            <w:tcW w:w="863" w:type="dxa"/>
          </w:tcPr>
          <w:p w14:paraId="1CE0F18F"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7C9FBDA2"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Romsdal Regionråd</w:t>
            </w:r>
          </w:p>
        </w:tc>
        <w:tc>
          <w:tcPr>
            <w:tcW w:w="5574" w:type="dxa"/>
          </w:tcPr>
          <w:p w14:paraId="173AE30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Innbyggerundersøkelser om tilhørighet og veivalg i kommunereformen i syv medlemskommuner. Prosjektleder.</w:t>
            </w:r>
          </w:p>
        </w:tc>
      </w:tr>
      <w:tr w:rsidR="008A072D" w:rsidRPr="0050419F" w14:paraId="2FD9EE9C" w14:textId="77777777" w:rsidTr="002D44B4">
        <w:tc>
          <w:tcPr>
            <w:tcW w:w="863" w:type="dxa"/>
          </w:tcPr>
          <w:p w14:paraId="02EE44C4"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09D0C27D"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Romsdal Regionråd</w:t>
            </w:r>
          </w:p>
        </w:tc>
        <w:tc>
          <w:tcPr>
            <w:tcW w:w="5574" w:type="dxa"/>
          </w:tcPr>
          <w:p w14:paraId="28C1DA21"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 xml:space="preserve">Vurdering av konsekvenser for lokaldemokratiet av mulige endringer i kommunestrukturen i Romsdal. Samarbeid med Telemarksforskning. </w:t>
            </w:r>
          </w:p>
        </w:tc>
      </w:tr>
      <w:tr w:rsidR="008A072D" w:rsidRPr="0050419F" w14:paraId="18F8EBE9" w14:textId="77777777" w:rsidTr="002D44B4">
        <w:tc>
          <w:tcPr>
            <w:tcW w:w="863" w:type="dxa"/>
          </w:tcPr>
          <w:p w14:paraId="56A39DF7"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DEFF34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Sunndal kommune</w:t>
            </w:r>
          </w:p>
        </w:tc>
        <w:tc>
          <w:tcPr>
            <w:tcW w:w="5574" w:type="dxa"/>
          </w:tcPr>
          <w:p w14:paraId="59547AD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Sunndal kommune. Prosjektleder.</w:t>
            </w:r>
          </w:p>
        </w:tc>
      </w:tr>
      <w:tr w:rsidR="008A072D" w:rsidRPr="0050419F" w14:paraId="07E18824" w14:textId="77777777" w:rsidTr="002D44B4">
        <w:tc>
          <w:tcPr>
            <w:tcW w:w="863" w:type="dxa"/>
          </w:tcPr>
          <w:p w14:paraId="207F1BC5"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7590B0A"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Røst kommune</w:t>
            </w:r>
          </w:p>
        </w:tc>
        <w:tc>
          <w:tcPr>
            <w:tcW w:w="5574" w:type="dxa"/>
          </w:tcPr>
          <w:p w14:paraId="3E095A7F"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Kommunereform på Røst – utfordringer og veivalg. Prosjektleder.</w:t>
            </w:r>
          </w:p>
        </w:tc>
      </w:tr>
      <w:tr w:rsidR="008A072D" w:rsidRPr="0050419F" w14:paraId="2705A75F" w14:textId="77777777" w:rsidTr="002D44B4">
        <w:tc>
          <w:tcPr>
            <w:tcW w:w="863" w:type="dxa"/>
          </w:tcPr>
          <w:p w14:paraId="723083EC"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A41F370"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Fosen Regionråd</w:t>
            </w:r>
          </w:p>
        </w:tc>
        <w:tc>
          <w:tcPr>
            <w:tcW w:w="5574" w:type="dxa"/>
          </w:tcPr>
          <w:p w14:paraId="5F24EF8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kommunene på Fosen. Prosjektleder.</w:t>
            </w:r>
          </w:p>
        </w:tc>
      </w:tr>
      <w:tr w:rsidR="008A072D" w:rsidRPr="0050419F" w14:paraId="2EBE3380" w14:textId="77777777" w:rsidTr="002D44B4">
        <w:tc>
          <w:tcPr>
            <w:tcW w:w="863" w:type="dxa"/>
          </w:tcPr>
          <w:p w14:paraId="1EF2AA20"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2014</w:t>
            </w:r>
          </w:p>
        </w:tc>
        <w:tc>
          <w:tcPr>
            <w:tcW w:w="3344" w:type="dxa"/>
          </w:tcPr>
          <w:p w14:paraId="5E75537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Re kommune</w:t>
            </w:r>
          </w:p>
        </w:tc>
        <w:tc>
          <w:tcPr>
            <w:tcW w:w="5574" w:type="dxa"/>
          </w:tcPr>
          <w:p w14:paraId="560F946E"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Re kommune. Prosjektleder.</w:t>
            </w:r>
          </w:p>
        </w:tc>
      </w:tr>
      <w:tr w:rsidR="008A072D" w:rsidRPr="0050419F" w14:paraId="7F8969A0" w14:textId="77777777" w:rsidTr="002D44B4">
        <w:tc>
          <w:tcPr>
            <w:tcW w:w="863" w:type="dxa"/>
          </w:tcPr>
          <w:p w14:paraId="51CA92C9"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36E085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Svelvik kommune</w:t>
            </w:r>
          </w:p>
        </w:tc>
        <w:tc>
          <w:tcPr>
            <w:tcW w:w="5574" w:type="dxa"/>
          </w:tcPr>
          <w:p w14:paraId="0F425A28"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Svelvik kommune. Prosjektleder.</w:t>
            </w:r>
          </w:p>
        </w:tc>
      </w:tr>
      <w:tr w:rsidR="008A072D" w:rsidRPr="0050419F" w14:paraId="176144E6" w14:textId="77777777" w:rsidTr="002D44B4">
        <w:tc>
          <w:tcPr>
            <w:tcW w:w="863" w:type="dxa"/>
          </w:tcPr>
          <w:p w14:paraId="55A608B3"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DA89251"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Sande kommune</w:t>
            </w:r>
          </w:p>
        </w:tc>
        <w:tc>
          <w:tcPr>
            <w:tcW w:w="5574" w:type="dxa"/>
          </w:tcPr>
          <w:p w14:paraId="27021EB8"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i Sande kommune. Prosjektleder.</w:t>
            </w:r>
          </w:p>
        </w:tc>
      </w:tr>
      <w:tr w:rsidR="008A072D" w:rsidRPr="0050419F" w14:paraId="30D26CAD" w14:textId="77777777" w:rsidTr="002D44B4">
        <w:tc>
          <w:tcPr>
            <w:tcW w:w="863" w:type="dxa"/>
          </w:tcPr>
          <w:p w14:paraId="099CED0C"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643E8F6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Vanylven kommune</w:t>
            </w:r>
          </w:p>
        </w:tc>
        <w:tc>
          <w:tcPr>
            <w:tcW w:w="5574" w:type="dxa"/>
          </w:tcPr>
          <w:p w14:paraId="4F0FEBB5"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Innbyggerundersøkelse om tilhørighet og veivalg for Vanylven kommune. Prosjektleder.</w:t>
            </w:r>
          </w:p>
        </w:tc>
      </w:tr>
      <w:tr w:rsidR="008A072D" w:rsidRPr="0050419F" w14:paraId="2D1541AF" w14:textId="77777777" w:rsidTr="002D44B4">
        <w:tc>
          <w:tcPr>
            <w:tcW w:w="863" w:type="dxa"/>
          </w:tcPr>
          <w:p w14:paraId="139FEE3C"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79832EEA"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Statens strålevern</w:t>
            </w:r>
          </w:p>
        </w:tc>
        <w:tc>
          <w:tcPr>
            <w:tcW w:w="5574" w:type="dxa"/>
          </w:tcPr>
          <w:p w14:paraId="38ABACE9"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Nasjonalt stålevernbarometer. Landsomfattende befolkningsundersøkelse om strålevernrelevante tema. Prosjektleder.</w:t>
            </w:r>
          </w:p>
        </w:tc>
      </w:tr>
      <w:tr w:rsidR="008A072D" w:rsidRPr="0050419F" w14:paraId="532D4DD6" w14:textId="77777777" w:rsidTr="002D44B4">
        <w:tc>
          <w:tcPr>
            <w:tcW w:w="863" w:type="dxa"/>
          </w:tcPr>
          <w:p w14:paraId="2385A4A7"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590A587C"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Nordland og KS Nordland</w:t>
            </w:r>
          </w:p>
        </w:tc>
        <w:tc>
          <w:tcPr>
            <w:tcW w:w="5574" w:type="dxa"/>
          </w:tcPr>
          <w:p w14:paraId="7CF16143"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Revidert status for interkommunalt samarbeid i Nordland. Prosjektleder.</w:t>
            </w:r>
          </w:p>
        </w:tc>
      </w:tr>
      <w:tr w:rsidR="008A072D" w:rsidRPr="0050419F" w14:paraId="2F079F61" w14:textId="77777777" w:rsidTr="002D44B4">
        <w:tc>
          <w:tcPr>
            <w:tcW w:w="863" w:type="dxa"/>
          </w:tcPr>
          <w:p w14:paraId="0C0FE662" w14:textId="77777777" w:rsidR="008A072D" w:rsidRPr="0050419F" w:rsidRDefault="008A072D" w:rsidP="002D44B4">
            <w:pPr>
              <w:jc w:val="both"/>
              <w:rPr>
                <w:rFonts w:ascii="Arial" w:eastAsia="Times New Roman" w:hAnsi="Arial" w:cs="Arial"/>
                <w:sz w:val="20"/>
                <w:szCs w:val="20"/>
                <w:lang w:eastAsia="nb-NO"/>
              </w:rPr>
            </w:pPr>
            <w:r w:rsidRPr="0050419F">
              <w:rPr>
                <w:rFonts w:ascii="Arial" w:eastAsia="Times New Roman" w:hAnsi="Arial" w:cs="Arial"/>
                <w:sz w:val="20"/>
                <w:szCs w:val="20"/>
                <w:lang w:eastAsia="nb-NO"/>
              </w:rPr>
              <w:t>2013</w:t>
            </w:r>
          </w:p>
        </w:tc>
        <w:tc>
          <w:tcPr>
            <w:tcW w:w="3344" w:type="dxa"/>
          </w:tcPr>
          <w:p w14:paraId="5905F6B2"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Møre og Romsdal</w:t>
            </w:r>
          </w:p>
        </w:tc>
        <w:tc>
          <w:tcPr>
            <w:tcW w:w="5574" w:type="dxa"/>
          </w:tcPr>
          <w:p w14:paraId="54D5F43D"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Status for interkommunalt samarbeid i Møre og Romsdal. Prosjektleder.</w:t>
            </w:r>
          </w:p>
        </w:tc>
      </w:tr>
      <w:tr w:rsidR="008A072D" w:rsidRPr="0050419F" w14:paraId="6FC01EC8" w14:textId="77777777" w:rsidTr="002D44B4">
        <w:tc>
          <w:tcPr>
            <w:tcW w:w="863" w:type="dxa"/>
          </w:tcPr>
          <w:p w14:paraId="527A1033"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2FCC44B4"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NRK</w:t>
            </w:r>
          </w:p>
        </w:tc>
        <w:tc>
          <w:tcPr>
            <w:tcW w:w="5574" w:type="dxa"/>
          </w:tcPr>
          <w:p w14:paraId="4A746E81" w14:textId="4454853C"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Skisse til kommunalreform basert på sterkere primær</w:t>
            </w:r>
            <w:r w:rsidR="00CA2618">
              <w:rPr>
                <w:rFonts w:ascii="Arial" w:eastAsia="Times New Roman" w:hAnsi="Arial" w:cs="Arial"/>
                <w:sz w:val="20"/>
                <w:szCs w:val="20"/>
                <w:lang w:eastAsia="nb-NO"/>
              </w:rPr>
              <w:t>-</w:t>
            </w:r>
            <w:r w:rsidRPr="0050419F">
              <w:rPr>
                <w:rFonts w:ascii="Arial" w:eastAsia="Times New Roman" w:hAnsi="Arial" w:cs="Arial"/>
                <w:sz w:val="20"/>
                <w:szCs w:val="20"/>
                <w:lang w:eastAsia="nb-NO"/>
              </w:rPr>
              <w:t>kommuner – regionkommunealternativet. Prosjektleder.</w:t>
            </w:r>
          </w:p>
        </w:tc>
      </w:tr>
      <w:tr w:rsidR="008A072D" w:rsidRPr="0050419F" w14:paraId="5E1AA564" w14:textId="77777777" w:rsidTr="002D44B4">
        <w:tc>
          <w:tcPr>
            <w:tcW w:w="863" w:type="dxa"/>
          </w:tcPr>
          <w:p w14:paraId="3869C948" w14:textId="77777777" w:rsidR="008A072D" w:rsidRPr="0050419F" w:rsidRDefault="008A072D" w:rsidP="002D44B4">
            <w:pPr>
              <w:jc w:val="both"/>
              <w:rPr>
                <w:rFonts w:ascii="Arial" w:eastAsia="Times New Roman" w:hAnsi="Arial" w:cs="Arial"/>
                <w:sz w:val="20"/>
                <w:szCs w:val="20"/>
                <w:lang w:eastAsia="nb-NO"/>
              </w:rPr>
            </w:pPr>
          </w:p>
        </w:tc>
        <w:tc>
          <w:tcPr>
            <w:tcW w:w="3344" w:type="dxa"/>
          </w:tcPr>
          <w:p w14:paraId="4D5B94EA"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Fylkesmannen i Sør-Trøndelag</w:t>
            </w:r>
          </w:p>
        </w:tc>
        <w:tc>
          <w:tcPr>
            <w:tcW w:w="5574" w:type="dxa"/>
          </w:tcPr>
          <w:p w14:paraId="4D6CB2F8" w14:textId="77777777" w:rsidR="008A072D" w:rsidRPr="0050419F" w:rsidRDefault="008A072D" w:rsidP="002D44B4">
            <w:pPr>
              <w:rPr>
                <w:rFonts w:ascii="Arial" w:eastAsia="Times New Roman" w:hAnsi="Arial" w:cs="Arial"/>
                <w:sz w:val="20"/>
                <w:szCs w:val="20"/>
                <w:lang w:eastAsia="nb-NO"/>
              </w:rPr>
            </w:pPr>
            <w:r w:rsidRPr="0050419F">
              <w:rPr>
                <w:rFonts w:ascii="Arial" w:eastAsia="Times New Roman" w:hAnsi="Arial" w:cs="Arial"/>
                <w:sz w:val="20"/>
                <w:szCs w:val="20"/>
                <w:lang w:eastAsia="nb-NO"/>
              </w:rPr>
              <w:t>Samarbeidstrender og utfordringsbilde i Sør-Trøndelag. Prosjektleder.</w:t>
            </w:r>
          </w:p>
        </w:tc>
      </w:tr>
    </w:tbl>
    <w:p w14:paraId="371DD5D0" w14:textId="77777777" w:rsidR="00A30BB0" w:rsidRPr="00314802" w:rsidRDefault="00A30BB0" w:rsidP="008550B5">
      <w:pPr>
        <w:pStyle w:val="Brdtekst"/>
        <w:rPr>
          <w:rFonts w:ascii="SourceSansPro-Semibold"/>
          <w:b/>
        </w:rPr>
      </w:pPr>
    </w:p>
    <w:sectPr w:rsidR="00A30BB0" w:rsidRPr="00314802">
      <w:headerReference w:type="default" r:id="rId14"/>
      <w:footerReference w:type="default" r:id="rId15"/>
      <w:pgSz w:w="11910" w:h="16840"/>
      <w:pgMar w:top="1800" w:right="1120" w:bottom="900" w:left="1040" w:header="0" w:footer="7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732CA" w14:textId="77777777" w:rsidR="00C67F77" w:rsidRDefault="00C67F77">
      <w:r>
        <w:separator/>
      </w:r>
    </w:p>
  </w:endnote>
  <w:endnote w:type="continuationSeparator" w:id="0">
    <w:p w14:paraId="48D478A8" w14:textId="77777777" w:rsidR="00C67F77" w:rsidRDefault="00C67F77">
      <w:r>
        <w:continuationSeparator/>
      </w:r>
    </w:p>
  </w:endnote>
  <w:endnote w:type="continuationNotice" w:id="1">
    <w:p w14:paraId="3229CD37" w14:textId="77777777" w:rsidR="00C67F77" w:rsidRDefault="00C67F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ourceSansPro-Semibold">
    <w:altName w:val="Calibri"/>
    <w:panose1 w:val="00000000000000000000"/>
    <w:charset w:val="4D"/>
    <w:family w:val="swiss"/>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SemiBold">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5A8C7" w14:textId="77777777" w:rsidR="00DE7958" w:rsidRDefault="00837D08">
    <w:pPr>
      <w:pStyle w:val="Brdtekst"/>
      <w:spacing w:line="14" w:lineRule="auto"/>
    </w:pPr>
    <w:r>
      <w:rPr>
        <w:noProof/>
      </w:rPr>
      <mc:AlternateContent>
        <mc:Choice Requires="wps">
          <w:drawing>
            <wp:anchor distT="0" distB="0" distL="114300" distR="114300" simplePos="0" relativeHeight="251658240" behindDoc="1" locked="0" layoutInCell="1" allowOverlap="1" wp14:anchorId="421880E1" wp14:editId="4115145A">
              <wp:simplePos x="0" y="0"/>
              <wp:positionH relativeFrom="page">
                <wp:posOffset>6685915</wp:posOffset>
              </wp:positionH>
              <wp:positionV relativeFrom="page">
                <wp:posOffset>10101580</wp:posOffset>
              </wp:positionV>
              <wp:extent cx="152400" cy="219710"/>
              <wp:effectExtent l="0" t="0" r="0" b="0"/>
              <wp:wrapNone/>
              <wp:docPr id="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24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A87A7" w14:textId="77777777" w:rsidR="00DE7958" w:rsidRDefault="008D4AC0">
                          <w:pPr>
                            <w:spacing w:before="12"/>
                            <w:ind w:left="60"/>
                            <w:rPr>
                              <w:sz w:val="24"/>
                            </w:rPr>
                          </w:pPr>
                          <w:r>
                            <w:fldChar w:fldCharType="begin"/>
                          </w:r>
                          <w:r>
                            <w:rPr>
                              <w:color w:val="0A2B52"/>
                              <w:sz w:val="24"/>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1880E1" id="_x0000_t202" coordsize="21600,21600" o:spt="202" path="m,l,21600r21600,l21600,xe">
              <v:stroke joinstyle="miter"/>
              <v:path gradientshapeok="t" o:connecttype="rect"/>
            </v:shapetype>
            <v:shape id="Text Box 1" o:spid="_x0000_s1027" type="#_x0000_t202" style="position:absolute;margin-left:526.45pt;margin-top:795.4pt;width:12pt;height: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" filled="f" stroked="f">
              <v:path arrowok="t"/>
              <v:textbox inset="0,0,0,0">
                <w:txbxContent>
                  <w:p w14:paraId="60BA87A7" w14:textId="77777777" w:rsidR="00DE7958" w:rsidRDefault="008D4AC0">
                    <w:pPr>
                      <w:spacing w:before="12"/>
                      <w:ind w:left="60"/>
                      <w:rPr>
                        <w:sz w:val="24"/>
                      </w:rPr>
                    </w:pPr>
                    <w:r>
                      <w:fldChar w:fldCharType="begin"/>
                    </w:r>
                    <w:r>
                      <w:rPr>
                        <w:color w:val="0A2B52"/>
                        <w:sz w:val="24"/>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BEC6C" w14:textId="77777777" w:rsidR="00C67F77" w:rsidRDefault="00C67F77">
      <w:r>
        <w:separator/>
      </w:r>
    </w:p>
  </w:footnote>
  <w:footnote w:type="continuationSeparator" w:id="0">
    <w:p w14:paraId="69A077B1" w14:textId="77777777" w:rsidR="00C67F77" w:rsidRDefault="00C67F77">
      <w:r>
        <w:continuationSeparator/>
      </w:r>
    </w:p>
  </w:footnote>
  <w:footnote w:type="continuationNotice" w:id="1">
    <w:p w14:paraId="04DF530F" w14:textId="77777777" w:rsidR="00C67F77" w:rsidRDefault="00C67F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4BEF" w14:textId="77777777" w:rsidR="005E2C85" w:rsidRDefault="005E2C85">
    <w:pPr>
      <w:pStyle w:val="Brdtekst"/>
      <w:spacing w:line="14" w:lineRule="auto"/>
    </w:pPr>
  </w:p>
  <w:p w14:paraId="1414CD91" w14:textId="2DBD4B7C" w:rsidR="005E2C85" w:rsidRDefault="005E2C85">
    <w:pPr>
      <w:pStyle w:val="Brdtekst"/>
      <w:spacing w:line="14" w:lineRule="auto"/>
    </w:pPr>
  </w:p>
  <w:p w14:paraId="7D1F00EC" w14:textId="77777777" w:rsidR="005E2C85" w:rsidRDefault="005E2C85">
    <w:pPr>
      <w:pStyle w:val="Brdtekst"/>
      <w:spacing w:line="14" w:lineRule="auto"/>
    </w:pPr>
  </w:p>
  <w:p w14:paraId="2973685A" w14:textId="77777777" w:rsidR="005E2C85" w:rsidRDefault="005E2C85">
    <w:pPr>
      <w:pStyle w:val="Brdtekst"/>
      <w:spacing w:line="14" w:lineRule="auto"/>
    </w:pPr>
  </w:p>
  <w:p w14:paraId="4B772008" w14:textId="77777777" w:rsidR="005E2C85" w:rsidRDefault="005E2C85">
    <w:pPr>
      <w:pStyle w:val="Brdtekst"/>
      <w:spacing w:line="14" w:lineRule="auto"/>
    </w:pPr>
  </w:p>
  <w:p w14:paraId="3414BCDB" w14:textId="77777777" w:rsidR="005E2C85" w:rsidRDefault="005E2C85">
    <w:pPr>
      <w:pStyle w:val="Brdtekst"/>
      <w:spacing w:line="14" w:lineRule="auto"/>
    </w:pPr>
  </w:p>
  <w:p w14:paraId="1A9DF142" w14:textId="77777777" w:rsidR="005E2C85" w:rsidRDefault="005E2C85">
    <w:pPr>
      <w:pStyle w:val="Brdtekst"/>
      <w:spacing w:line="14" w:lineRule="auto"/>
    </w:pPr>
  </w:p>
  <w:p w14:paraId="383D2055" w14:textId="77777777" w:rsidR="005E2C85" w:rsidRDefault="005E2C85">
    <w:pPr>
      <w:pStyle w:val="Brdtekst"/>
      <w:spacing w:line="14" w:lineRule="auto"/>
    </w:pPr>
  </w:p>
  <w:p w14:paraId="1C0E2EEE" w14:textId="77777777" w:rsidR="005E2C85" w:rsidRDefault="005E2C85">
    <w:pPr>
      <w:pStyle w:val="Brdtekst"/>
      <w:spacing w:line="14" w:lineRule="auto"/>
    </w:pPr>
  </w:p>
  <w:p w14:paraId="672B0FF7" w14:textId="77777777" w:rsidR="005E2C85" w:rsidRDefault="005E2C85">
    <w:pPr>
      <w:pStyle w:val="Brdtekst"/>
      <w:spacing w:line="14" w:lineRule="auto"/>
    </w:pPr>
  </w:p>
  <w:p w14:paraId="7A1056B6" w14:textId="77777777" w:rsidR="005E2C85" w:rsidRDefault="005E2C85">
    <w:pPr>
      <w:pStyle w:val="Brdtekst"/>
      <w:spacing w:line="14" w:lineRule="auto"/>
    </w:pPr>
  </w:p>
  <w:p w14:paraId="5FDB781B" w14:textId="77777777" w:rsidR="005E2C85" w:rsidRDefault="005E2C85">
    <w:pPr>
      <w:pStyle w:val="Brdtekst"/>
      <w:spacing w:line="14" w:lineRule="auto"/>
    </w:pPr>
  </w:p>
  <w:p w14:paraId="019B848C" w14:textId="77777777" w:rsidR="005E2C85" w:rsidRDefault="005E2C85">
    <w:pPr>
      <w:pStyle w:val="Brdtekst"/>
      <w:spacing w:line="14" w:lineRule="auto"/>
    </w:pPr>
  </w:p>
  <w:p w14:paraId="46388F14" w14:textId="77777777" w:rsidR="005E2C85" w:rsidRDefault="005E2C85">
    <w:pPr>
      <w:pStyle w:val="Brdtekst"/>
      <w:spacing w:line="14" w:lineRule="auto"/>
    </w:pPr>
  </w:p>
  <w:p w14:paraId="02D5D028" w14:textId="77777777" w:rsidR="005E2C85" w:rsidRDefault="005E2C85">
    <w:pPr>
      <w:pStyle w:val="Brdtekst"/>
      <w:spacing w:line="14" w:lineRule="auto"/>
    </w:pPr>
  </w:p>
  <w:p w14:paraId="5F9F3DF6" w14:textId="77777777" w:rsidR="005E2C85" w:rsidRDefault="005E2C85">
    <w:pPr>
      <w:pStyle w:val="Brdtekst"/>
      <w:spacing w:line="14" w:lineRule="auto"/>
    </w:pPr>
  </w:p>
  <w:p w14:paraId="7B18DF62" w14:textId="77777777" w:rsidR="005E2C85" w:rsidRDefault="005E2C85">
    <w:pPr>
      <w:pStyle w:val="Brdtekst"/>
      <w:spacing w:line="14" w:lineRule="auto"/>
    </w:pPr>
  </w:p>
  <w:p w14:paraId="043E9B5B" w14:textId="77777777" w:rsidR="005E2C85" w:rsidRDefault="005E2C85">
    <w:pPr>
      <w:pStyle w:val="Brdtekst"/>
      <w:spacing w:line="14" w:lineRule="auto"/>
    </w:pPr>
  </w:p>
  <w:p w14:paraId="70DAA322" w14:textId="77777777" w:rsidR="005E2C85" w:rsidRDefault="005E2C85">
    <w:pPr>
      <w:pStyle w:val="Brdtekst"/>
      <w:spacing w:line="14" w:lineRule="auto"/>
    </w:pPr>
  </w:p>
  <w:p w14:paraId="0EB14E95" w14:textId="77777777" w:rsidR="005E2C85" w:rsidRDefault="005E2C85">
    <w:pPr>
      <w:pStyle w:val="Brdtekst"/>
      <w:spacing w:line="14" w:lineRule="auto"/>
    </w:pPr>
  </w:p>
  <w:p w14:paraId="43206E17" w14:textId="7ABBB427" w:rsidR="005E2C85" w:rsidRDefault="005E2C85">
    <w:pPr>
      <w:pStyle w:val="Brdtekst"/>
      <w:spacing w:line="14" w:lineRule="auto"/>
    </w:pPr>
  </w:p>
  <w:p w14:paraId="4E2C3887" w14:textId="0205823D" w:rsidR="005E2C85" w:rsidRDefault="005E2C85">
    <w:pPr>
      <w:pStyle w:val="Brdtekst"/>
      <w:spacing w:line="14" w:lineRule="auto"/>
    </w:pPr>
  </w:p>
  <w:p w14:paraId="11817A86" w14:textId="3561267E" w:rsidR="005E2C85" w:rsidRDefault="005E2C85">
    <w:pPr>
      <w:pStyle w:val="Brdtekst"/>
      <w:spacing w:line="14" w:lineRule="auto"/>
    </w:pPr>
  </w:p>
  <w:p w14:paraId="2F46143D" w14:textId="232236A0" w:rsidR="005E2C85" w:rsidRDefault="005E2C85">
    <w:pPr>
      <w:pStyle w:val="Brdtekst"/>
      <w:spacing w:line="14" w:lineRule="auto"/>
    </w:pPr>
  </w:p>
  <w:p w14:paraId="2E832C6C" w14:textId="61F3B689" w:rsidR="005E2C85" w:rsidRDefault="005E2C85">
    <w:pPr>
      <w:pStyle w:val="Brdtekst"/>
      <w:spacing w:line="14" w:lineRule="auto"/>
    </w:pPr>
  </w:p>
  <w:p w14:paraId="794BF0EA" w14:textId="72DD99F3" w:rsidR="005E2C85" w:rsidRDefault="005E2C85">
    <w:pPr>
      <w:pStyle w:val="Brdtekst"/>
      <w:spacing w:line="14" w:lineRule="auto"/>
    </w:pPr>
  </w:p>
  <w:p w14:paraId="71663E5C" w14:textId="722D9B30" w:rsidR="005E2C85" w:rsidRDefault="005E2C85">
    <w:pPr>
      <w:pStyle w:val="Brdtekst"/>
      <w:spacing w:line="14" w:lineRule="auto"/>
    </w:pPr>
  </w:p>
  <w:p w14:paraId="7A734B46" w14:textId="4E2A7CC6" w:rsidR="005E2C85" w:rsidRDefault="005E2C85">
    <w:pPr>
      <w:pStyle w:val="Brdtekst"/>
      <w:spacing w:line="14" w:lineRule="auto"/>
    </w:pPr>
  </w:p>
  <w:p w14:paraId="341BC660" w14:textId="77777777" w:rsidR="005E2C85" w:rsidRDefault="005E2C85">
    <w:pPr>
      <w:pStyle w:val="Brdtekst"/>
      <w:spacing w:line="14" w:lineRule="auto"/>
    </w:pPr>
  </w:p>
  <w:p w14:paraId="289613CA" w14:textId="77777777" w:rsidR="005E2C85" w:rsidRDefault="005E2C85">
    <w:pPr>
      <w:pStyle w:val="Brdtekst"/>
      <w:spacing w:line="14" w:lineRule="auto"/>
    </w:pPr>
  </w:p>
  <w:p w14:paraId="2081E7BA" w14:textId="77777777" w:rsidR="005E2C85" w:rsidRDefault="005E2C85">
    <w:pPr>
      <w:pStyle w:val="Brdtekst"/>
      <w:spacing w:line="14" w:lineRule="auto"/>
    </w:pPr>
  </w:p>
  <w:p w14:paraId="32A39F04" w14:textId="0BA09C77" w:rsidR="005E2C85" w:rsidRDefault="005E2C85">
    <w:pPr>
      <w:pStyle w:val="Brdtekst"/>
      <w:spacing w:line="14" w:lineRule="auto"/>
    </w:pPr>
  </w:p>
  <w:p w14:paraId="4A182B21" w14:textId="77777777" w:rsidR="005E2C85" w:rsidRDefault="005E2C85">
    <w:pPr>
      <w:pStyle w:val="Brdtekst"/>
      <w:spacing w:line="14" w:lineRule="auto"/>
    </w:pPr>
  </w:p>
  <w:p w14:paraId="1C3B6031" w14:textId="6B0E7B4D" w:rsidR="005E2C85" w:rsidRDefault="00185309">
    <w:pPr>
      <w:pStyle w:val="Brdtekst"/>
      <w:spacing w:line="14" w:lineRule="auto"/>
    </w:pPr>
    <w:r w:rsidRPr="00F00B62">
      <w:rPr>
        <w:noProof/>
      </w:rPr>
      <mc:AlternateContent>
        <mc:Choice Requires="wps">
          <w:drawing>
            <wp:anchor distT="0" distB="0" distL="114300" distR="114300" simplePos="0" relativeHeight="251657216" behindDoc="0" locked="0" layoutInCell="1" allowOverlap="1" wp14:anchorId="242A9204" wp14:editId="5000F30C">
              <wp:simplePos x="0" y="0"/>
              <wp:positionH relativeFrom="margin">
                <wp:align>left</wp:align>
              </wp:positionH>
              <wp:positionV relativeFrom="paragraph">
                <wp:posOffset>1270</wp:posOffset>
              </wp:positionV>
              <wp:extent cx="1029970" cy="825500"/>
              <wp:effectExtent l="0" t="0" r="0" b="0"/>
              <wp:wrapNone/>
              <wp:docPr id="18" name="Freeform 19">
                <a:extLst xmlns:a="http://schemas.openxmlformats.org/drawingml/2006/main">
                  <a:ext uri="{FF2B5EF4-FFF2-40B4-BE49-F238E27FC236}">
                    <a16:creationId xmlns:a16="http://schemas.microsoft.com/office/drawing/2014/main" id="{DF4290BC-4FF1-9059-3859-576190EB259B}"/>
                  </a:ext>
                </a:extLst>
              </wp:docPr>
              <wp:cNvGraphicFramePr/>
              <a:graphic xmlns:a="http://schemas.openxmlformats.org/drawingml/2006/main">
                <a:graphicData uri="http://schemas.microsoft.com/office/word/2010/wordprocessingShape">
                  <wps:wsp>
                    <wps:cNvSpPr/>
                    <wps:spPr>
                      <a:xfrm>
                        <a:off x="0" y="0"/>
                        <a:ext cx="1029970" cy="825500"/>
                      </a:xfrm>
                      <a:custGeom>
                        <a:avLst/>
                        <a:gdLst/>
                        <a:ahLst/>
                        <a:cxnLst/>
                        <a:rect l="l" t="t" r="r" b="b"/>
                        <a:pathLst>
                          <a:path w="4341695" h="3478783">
                            <a:moveTo>
                              <a:pt x="0" y="0"/>
                            </a:moveTo>
                            <a:lnTo>
                              <a:pt x="4341694" y="0"/>
                            </a:lnTo>
                            <a:lnTo>
                              <a:pt x="4341694" y="3478783"/>
                            </a:lnTo>
                            <a:lnTo>
                              <a:pt x="0" y="3478783"/>
                            </a:lnTo>
                            <a:lnTo>
                              <a:pt x="0" y="0"/>
                            </a:lnTo>
                            <a:close/>
                          </a:path>
                        </a:pathLst>
                      </a:custGeom>
                      <a:blipFill>
                        <a:blip r:embed="rId1"/>
                        <a:stretch>
                          <a:fillRect/>
                        </a:stretch>
                      </a:blipFill>
                    </wps:spPr>
                    <wps:txbx>
                      <w:txbxContent>
                        <w:p w14:paraId="35978DDF" w14:textId="3B3E157B" w:rsidR="00185309" w:rsidRDefault="00185309" w:rsidP="00185309">
                          <w:pPr>
                            <w:jc w:val="center"/>
                          </w:pPr>
                          <w:r>
                            <w:t xml:space="preserve">    </w:t>
                          </w:r>
                        </w:p>
                      </w:txbxContent>
                    </wps:txbx>
                    <wps:bodyPr/>
                  </wps:wsp>
                </a:graphicData>
              </a:graphic>
              <wp14:sizeRelH relativeFrom="margin">
                <wp14:pctWidth>0</wp14:pctWidth>
              </wp14:sizeRelH>
              <wp14:sizeRelV relativeFrom="margin">
                <wp14:pctHeight>0</wp14:pctHeight>
              </wp14:sizeRelV>
            </wp:anchor>
          </w:drawing>
        </mc:Choice>
        <mc:Fallback>
          <w:pict>
            <v:shape w14:anchorId="242A9204" id="Freeform 19" o:spid="_x0000_s1026" style="position:absolute;margin-left:0;margin-top:.1pt;width:81.1pt;height:6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4341695,3478783"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" adj="-11796480,,5400" path="m,l4341694,r,3478783l,3478783,,xe" stroked="f">
              <v:fill r:id="rId2" o:title="" recolor="t" rotate="t" type="frame"/>
              <v:stroke joinstyle="miter"/>
              <v:formulas/>
              <v:path arrowok="t" o:connecttype="custom" textboxrect="0,0,4341695,3478783"/>
              <v:textbox>
                <w:txbxContent>
                  <w:p w14:paraId="35978DDF" w14:textId="3B3E157B" w:rsidR="00185309" w:rsidRDefault="00185309" w:rsidP="00185309">
                    <w:pPr>
                      <w:jc w:val="center"/>
                    </w:pPr>
                    <w:r>
                      <w:t xml:space="preserve">    </w:t>
                    </w:r>
                  </w:p>
                </w:txbxContent>
              </v:textbox>
              <w10:wrap anchorx="margin"/>
            </v:shape>
          </w:pict>
        </mc:Fallback>
      </mc:AlternateContent>
    </w:r>
  </w:p>
  <w:p w14:paraId="2CE5EB0E" w14:textId="77777777" w:rsidR="005E2C85" w:rsidRDefault="005E2C85">
    <w:pPr>
      <w:pStyle w:val="Brdtekst"/>
      <w:spacing w:line="14" w:lineRule="auto"/>
    </w:pPr>
  </w:p>
  <w:p w14:paraId="0B7734DB" w14:textId="77777777" w:rsidR="005E2C85" w:rsidRDefault="005E2C85">
    <w:pPr>
      <w:pStyle w:val="Brdtekst"/>
      <w:spacing w:line="14" w:lineRule="auto"/>
    </w:pPr>
  </w:p>
  <w:p w14:paraId="773374F2" w14:textId="77777777" w:rsidR="005E2C85" w:rsidRDefault="005E2C85">
    <w:pPr>
      <w:pStyle w:val="Brdtekst"/>
      <w:spacing w:line="14" w:lineRule="auto"/>
    </w:pPr>
  </w:p>
  <w:p w14:paraId="0C1A5B62" w14:textId="77777777" w:rsidR="005E2C85" w:rsidRDefault="005E2C85">
    <w:pPr>
      <w:pStyle w:val="Brdtekst"/>
      <w:spacing w:line="14" w:lineRule="auto"/>
    </w:pPr>
  </w:p>
  <w:p w14:paraId="6A306EA1" w14:textId="77777777" w:rsidR="005E2C85" w:rsidRDefault="005E2C85">
    <w:pPr>
      <w:pStyle w:val="Brdtekst"/>
      <w:spacing w:line="14" w:lineRule="auto"/>
    </w:pPr>
  </w:p>
  <w:p w14:paraId="5F1100E3" w14:textId="77777777" w:rsidR="005E2C85" w:rsidRDefault="005E2C85">
    <w:pPr>
      <w:pStyle w:val="Brdtekst"/>
      <w:spacing w:line="14" w:lineRule="auto"/>
    </w:pPr>
  </w:p>
  <w:p w14:paraId="2A5BDB9C" w14:textId="77777777" w:rsidR="005E2C85" w:rsidRDefault="005E2C85">
    <w:pPr>
      <w:pStyle w:val="Brdtekst"/>
      <w:spacing w:line="14" w:lineRule="auto"/>
    </w:pPr>
  </w:p>
  <w:p w14:paraId="2104ACAA" w14:textId="77777777" w:rsidR="005E2C85" w:rsidRDefault="005E2C85">
    <w:pPr>
      <w:pStyle w:val="Brdtekst"/>
      <w:spacing w:line="14" w:lineRule="auto"/>
    </w:pPr>
  </w:p>
  <w:p w14:paraId="4B60CA0D" w14:textId="77777777" w:rsidR="005E2C85" w:rsidRDefault="005E2C85">
    <w:pPr>
      <w:pStyle w:val="Brdtekst"/>
      <w:spacing w:line="14" w:lineRule="auto"/>
    </w:pPr>
  </w:p>
  <w:p w14:paraId="5B343BD3" w14:textId="77777777" w:rsidR="005E2C85" w:rsidRDefault="005E2C85">
    <w:pPr>
      <w:pStyle w:val="Brdtekst"/>
      <w:spacing w:line="14" w:lineRule="auto"/>
    </w:pPr>
  </w:p>
  <w:p w14:paraId="7DE7E517" w14:textId="77777777" w:rsidR="005E2C85" w:rsidRDefault="005E2C85">
    <w:pPr>
      <w:pStyle w:val="Brdtekst"/>
      <w:spacing w:line="14" w:lineRule="auto"/>
    </w:pPr>
  </w:p>
  <w:p w14:paraId="444CA295" w14:textId="77777777" w:rsidR="005E2C85" w:rsidRDefault="005E2C85">
    <w:pPr>
      <w:pStyle w:val="Brdtekst"/>
      <w:spacing w:line="14" w:lineRule="auto"/>
    </w:pPr>
  </w:p>
  <w:p w14:paraId="4B061874" w14:textId="77777777" w:rsidR="005E2C85" w:rsidRDefault="005E2C85">
    <w:pPr>
      <w:pStyle w:val="Brdtekst"/>
      <w:spacing w:line="14" w:lineRule="auto"/>
    </w:pPr>
  </w:p>
  <w:p w14:paraId="43E4EA50" w14:textId="77777777" w:rsidR="005E2C85" w:rsidRDefault="005E2C85">
    <w:pPr>
      <w:pStyle w:val="Brdtekst"/>
      <w:spacing w:line="14" w:lineRule="auto"/>
    </w:pPr>
  </w:p>
  <w:p w14:paraId="3FFDE68A" w14:textId="77777777" w:rsidR="005E2C85" w:rsidRDefault="005E2C85">
    <w:pPr>
      <w:pStyle w:val="Brdtekst"/>
      <w:spacing w:line="14" w:lineRule="auto"/>
    </w:pPr>
  </w:p>
  <w:p w14:paraId="0A82100E" w14:textId="77777777" w:rsidR="005E2C85" w:rsidRDefault="005E2C85">
    <w:pPr>
      <w:pStyle w:val="Brdtekst"/>
      <w:spacing w:line="14" w:lineRule="auto"/>
    </w:pPr>
  </w:p>
  <w:p w14:paraId="3AAEAD59" w14:textId="77777777" w:rsidR="005E2C85" w:rsidRDefault="005E2C85">
    <w:pPr>
      <w:pStyle w:val="Brdtekst"/>
      <w:spacing w:line="14" w:lineRule="auto"/>
    </w:pPr>
  </w:p>
  <w:p w14:paraId="5A3CF504" w14:textId="77777777" w:rsidR="005E2C85" w:rsidRDefault="005E2C85">
    <w:pPr>
      <w:pStyle w:val="Brdtekst"/>
      <w:spacing w:line="14" w:lineRule="auto"/>
    </w:pPr>
  </w:p>
  <w:p w14:paraId="6F907171" w14:textId="77777777" w:rsidR="005E2C85" w:rsidRDefault="005E2C85">
    <w:pPr>
      <w:pStyle w:val="Brdtekst"/>
      <w:spacing w:line="14" w:lineRule="auto"/>
    </w:pPr>
  </w:p>
  <w:p w14:paraId="135CF7D6" w14:textId="77777777" w:rsidR="005E2C85" w:rsidRDefault="005E2C85">
    <w:pPr>
      <w:pStyle w:val="Brdtekst"/>
      <w:spacing w:line="14" w:lineRule="auto"/>
    </w:pPr>
  </w:p>
  <w:p w14:paraId="709C82EA" w14:textId="77777777" w:rsidR="005E2C85" w:rsidRDefault="005E2C85">
    <w:pPr>
      <w:pStyle w:val="Brdtekst"/>
      <w:spacing w:line="14" w:lineRule="auto"/>
    </w:pPr>
  </w:p>
  <w:p w14:paraId="3F57315C" w14:textId="77777777" w:rsidR="005E2C85" w:rsidRDefault="005E2C85">
    <w:pPr>
      <w:pStyle w:val="Brdtekst"/>
      <w:spacing w:line="14" w:lineRule="auto"/>
    </w:pPr>
  </w:p>
  <w:p w14:paraId="0F0D750F" w14:textId="77777777" w:rsidR="005E2C85" w:rsidRDefault="005E2C85">
    <w:pPr>
      <w:pStyle w:val="Brdtekst"/>
      <w:spacing w:line="14" w:lineRule="auto"/>
    </w:pPr>
  </w:p>
  <w:p w14:paraId="125083BD" w14:textId="77777777" w:rsidR="005E2C85" w:rsidRDefault="005E2C85">
    <w:pPr>
      <w:pStyle w:val="Brdtekst"/>
      <w:spacing w:line="14" w:lineRule="auto"/>
    </w:pPr>
  </w:p>
  <w:p w14:paraId="35DAA17C" w14:textId="77777777" w:rsidR="005E2C85" w:rsidRDefault="005E2C85">
    <w:pPr>
      <w:pStyle w:val="Brdtekst"/>
      <w:spacing w:line="14" w:lineRule="auto"/>
    </w:pPr>
  </w:p>
  <w:p w14:paraId="1F71D1E3" w14:textId="77777777" w:rsidR="005E2C85" w:rsidRDefault="005E2C85">
    <w:pPr>
      <w:pStyle w:val="Brdtekst"/>
      <w:spacing w:line="14" w:lineRule="auto"/>
    </w:pPr>
  </w:p>
  <w:p w14:paraId="6C8DC203" w14:textId="77777777" w:rsidR="005E2C85" w:rsidRDefault="005E2C85">
    <w:pPr>
      <w:pStyle w:val="Brdtekst"/>
      <w:spacing w:line="14" w:lineRule="auto"/>
    </w:pPr>
  </w:p>
  <w:p w14:paraId="1558D10C" w14:textId="77777777" w:rsidR="005E2C85" w:rsidRDefault="005E2C85">
    <w:pPr>
      <w:pStyle w:val="Brdtekst"/>
      <w:spacing w:line="14" w:lineRule="auto"/>
    </w:pPr>
  </w:p>
  <w:p w14:paraId="0B5878D4" w14:textId="77777777" w:rsidR="005E2C85" w:rsidRDefault="005E2C85">
    <w:pPr>
      <w:pStyle w:val="Brdtekst"/>
      <w:spacing w:line="14" w:lineRule="auto"/>
    </w:pPr>
  </w:p>
  <w:p w14:paraId="5C200AB8" w14:textId="77777777" w:rsidR="005E2C85" w:rsidRDefault="005E2C85">
    <w:pPr>
      <w:pStyle w:val="Brdtekst"/>
      <w:spacing w:line="14" w:lineRule="auto"/>
    </w:pPr>
  </w:p>
  <w:p w14:paraId="54482D67" w14:textId="77777777" w:rsidR="005E2C85" w:rsidRDefault="005E2C85">
    <w:pPr>
      <w:pStyle w:val="Brdtekst"/>
      <w:spacing w:line="14" w:lineRule="auto"/>
    </w:pPr>
  </w:p>
  <w:p w14:paraId="7002AC38" w14:textId="77777777" w:rsidR="005E2C85" w:rsidRDefault="005E2C85">
    <w:pPr>
      <w:pStyle w:val="Brdtekst"/>
      <w:spacing w:line="14" w:lineRule="auto"/>
    </w:pPr>
  </w:p>
  <w:p w14:paraId="3195DE73" w14:textId="77777777" w:rsidR="005E2C85" w:rsidRDefault="005E2C85">
    <w:pPr>
      <w:pStyle w:val="Brdtekst"/>
      <w:spacing w:line="14" w:lineRule="auto"/>
    </w:pPr>
  </w:p>
  <w:p w14:paraId="5D83B03A" w14:textId="77777777" w:rsidR="005E2C85" w:rsidRDefault="005E2C85">
    <w:pPr>
      <w:pStyle w:val="Brdtekst"/>
      <w:spacing w:line="14" w:lineRule="auto"/>
    </w:pPr>
  </w:p>
  <w:p w14:paraId="200C81BB" w14:textId="77777777" w:rsidR="00BF79E4" w:rsidRDefault="00BF79E4">
    <w:pPr>
      <w:pStyle w:val="Brdtekst"/>
      <w:spacing w:line="14" w:lineRule="auto"/>
    </w:pPr>
  </w:p>
  <w:p w14:paraId="1AD9A28D" w14:textId="77777777" w:rsidR="00BF79E4" w:rsidRDefault="00BF79E4">
    <w:pPr>
      <w:pStyle w:val="Brdtekst"/>
      <w:spacing w:line="14" w:lineRule="auto"/>
    </w:pPr>
  </w:p>
  <w:p w14:paraId="2A3DB6DE" w14:textId="77777777" w:rsidR="00BF79E4" w:rsidRDefault="00BF79E4">
    <w:pPr>
      <w:pStyle w:val="Brdtekst"/>
      <w:spacing w:line="14" w:lineRule="auto"/>
    </w:pPr>
  </w:p>
  <w:p w14:paraId="1C9D2C9B" w14:textId="77777777" w:rsidR="00BF79E4" w:rsidRDefault="00BF79E4">
    <w:pPr>
      <w:pStyle w:val="Brdtekst"/>
      <w:spacing w:line="14" w:lineRule="auto"/>
    </w:pPr>
  </w:p>
  <w:p w14:paraId="54C4F480" w14:textId="77777777" w:rsidR="00BF79E4" w:rsidRDefault="00BF79E4">
    <w:pPr>
      <w:pStyle w:val="Brdtekst"/>
      <w:spacing w:line="14" w:lineRule="auto"/>
    </w:pPr>
  </w:p>
  <w:p w14:paraId="22E4A333" w14:textId="77777777" w:rsidR="00BF79E4" w:rsidRDefault="00BF79E4">
    <w:pPr>
      <w:pStyle w:val="Brdtekst"/>
      <w:spacing w:line="14" w:lineRule="auto"/>
    </w:pPr>
  </w:p>
  <w:p w14:paraId="3855A70E" w14:textId="77777777" w:rsidR="00BF79E4" w:rsidRDefault="00BF79E4">
    <w:pPr>
      <w:pStyle w:val="Brdtekst"/>
      <w:spacing w:line="14" w:lineRule="auto"/>
    </w:pPr>
  </w:p>
  <w:p w14:paraId="48F6A185" w14:textId="77777777" w:rsidR="005E2C85" w:rsidRDefault="005E2C85">
    <w:pPr>
      <w:pStyle w:val="Brdtekst"/>
      <w:spacing w:line="14" w:lineRule="auto"/>
    </w:pPr>
  </w:p>
  <w:p w14:paraId="389F5890" w14:textId="77777777" w:rsidR="005E2C85" w:rsidRDefault="005E2C85">
    <w:pPr>
      <w:pStyle w:val="Brdtekst"/>
      <w:spacing w:line="14" w:lineRule="auto"/>
    </w:pPr>
  </w:p>
  <w:p w14:paraId="54155FB5" w14:textId="77777777" w:rsidR="005E2C85" w:rsidRDefault="005E2C85">
    <w:pPr>
      <w:pStyle w:val="Brdtekst"/>
      <w:spacing w:line="14" w:lineRule="auto"/>
    </w:pPr>
  </w:p>
  <w:p w14:paraId="530582F6" w14:textId="77777777" w:rsidR="005E2C85" w:rsidRDefault="005E2C85">
    <w:pPr>
      <w:pStyle w:val="Brdtekst"/>
      <w:spacing w:line="14" w:lineRule="auto"/>
    </w:pPr>
  </w:p>
  <w:p w14:paraId="157DF9E7" w14:textId="77777777" w:rsidR="005E2C85" w:rsidRDefault="005E2C85">
    <w:pPr>
      <w:pStyle w:val="Brdtekst"/>
      <w:spacing w:line="14" w:lineRule="auto"/>
    </w:pPr>
  </w:p>
  <w:p w14:paraId="1CE8C0ED" w14:textId="77777777" w:rsidR="005E2C85" w:rsidRDefault="005E2C85">
    <w:pPr>
      <w:pStyle w:val="Brdtekst"/>
      <w:spacing w:line="14" w:lineRule="auto"/>
    </w:pPr>
  </w:p>
  <w:p w14:paraId="283E0BCE" w14:textId="77777777" w:rsidR="005E2C85" w:rsidRDefault="005E2C85">
    <w:pPr>
      <w:pStyle w:val="Brdtekst"/>
      <w:spacing w:line="14" w:lineRule="auto"/>
    </w:pPr>
  </w:p>
  <w:p w14:paraId="6F57B127" w14:textId="77777777" w:rsidR="005E2C85" w:rsidRDefault="005E2C85">
    <w:pPr>
      <w:pStyle w:val="Brdtekst"/>
      <w:spacing w:line="14" w:lineRule="auto"/>
    </w:pPr>
  </w:p>
  <w:p w14:paraId="123424C6" w14:textId="77777777" w:rsidR="005E2C85" w:rsidRDefault="005E2C85">
    <w:pPr>
      <w:pStyle w:val="Brdtekst"/>
      <w:spacing w:line="14" w:lineRule="auto"/>
    </w:pPr>
  </w:p>
  <w:p w14:paraId="7573804A" w14:textId="77777777" w:rsidR="005E2C85" w:rsidRDefault="005E2C85">
    <w:pPr>
      <w:pStyle w:val="Brdtekst"/>
      <w:spacing w:line="14" w:lineRule="auto"/>
    </w:pPr>
  </w:p>
  <w:p w14:paraId="6B0D9835" w14:textId="77777777" w:rsidR="005E2C85" w:rsidRDefault="005E2C85">
    <w:pPr>
      <w:pStyle w:val="Brdtekst"/>
      <w:spacing w:line="14" w:lineRule="auto"/>
    </w:pPr>
  </w:p>
  <w:p w14:paraId="039516E1" w14:textId="77777777" w:rsidR="005E2C85" w:rsidRDefault="005E2C85">
    <w:pPr>
      <w:pStyle w:val="Brdtekst"/>
      <w:spacing w:line="14" w:lineRule="auto"/>
    </w:pPr>
  </w:p>
  <w:p w14:paraId="099B5F54" w14:textId="77777777" w:rsidR="005E2C85" w:rsidRDefault="005E2C85">
    <w:pPr>
      <w:pStyle w:val="Brdtekst"/>
      <w:spacing w:line="14" w:lineRule="auto"/>
    </w:pPr>
  </w:p>
  <w:p w14:paraId="28A4C5BA" w14:textId="77777777" w:rsidR="005E2C85" w:rsidRDefault="005E2C85">
    <w:pPr>
      <w:pStyle w:val="Brdtekst"/>
      <w:spacing w:line="14" w:lineRule="auto"/>
    </w:pPr>
  </w:p>
  <w:p w14:paraId="54422A7D" w14:textId="77777777" w:rsidR="005E2C85" w:rsidRDefault="005E2C85">
    <w:pPr>
      <w:pStyle w:val="Brdtekst"/>
      <w:spacing w:line="14" w:lineRule="auto"/>
    </w:pPr>
  </w:p>
  <w:p w14:paraId="0964E6EA" w14:textId="77777777" w:rsidR="005E2C85" w:rsidRDefault="005E2C85">
    <w:pPr>
      <w:pStyle w:val="Brdtekst"/>
      <w:spacing w:line="14" w:lineRule="auto"/>
    </w:pPr>
  </w:p>
  <w:p w14:paraId="7EFB48E4" w14:textId="77777777" w:rsidR="005E2C85" w:rsidRDefault="005E2C85">
    <w:pPr>
      <w:pStyle w:val="Brdtekst"/>
      <w:spacing w:line="14" w:lineRule="auto"/>
    </w:pPr>
  </w:p>
  <w:p w14:paraId="09284147" w14:textId="77777777" w:rsidR="005E2C85" w:rsidRDefault="005E2C85">
    <w:pPr>
      <w:pStyle w:val="Brdtekst"/>
      <w:spacing w:line="14" w:lineRule="auto"/>
    </w:pPr>
  </w:p>
  <w:p w14:paraId="685CEA60" w14:textId="77777777" w:rsidR="005E2C85" w:rsidRDefault="005E2C85">
    <w:pPr>
      <w:pStyle w:val="Brdtekst"/>
      <w:spacing w:line="14" w:lineRule="auto"/>
    </w:pPr>
  </w:p>
  <w:p w14:paraId="4F985DCF" w14:textId="77777777" w:rsidR="005E2C85" w:rsidRDefault="005E2C85">
    <w:pPr>
      <w:pStyle w:val="Brdtekst"/>
      <w:spacing w:line="14" w:lineRule="auto"/>
    </w:pPr>
  </w:p>
  <w:p w14:paraId="2353AE7C" w14:textId="77777777" w:rsidR="005E2C85" w:rsidRDefault="005E2C85">
    <w:pPr>
      <w:pStyle w:val="Brdtekst"/>
      <w:spacing w:line="14" w:lineRule="auto"/>
    </w:pPr>
  </w:p>
  <w:p w14:paraId="5C598E2E" w14:textId="77777777" w:rsidR="005E2C85" w:rsidRDefault="005E2C85">
    <w:pPr>
      <w:pStyle w:val="Brdtekst"/>
      <w:spacing w:line="14" w:lineRule="auto"/>
    </w:pPr>
  </w:p>
  <w:p w14:paraId="72B07152" w14:textId="77777777" w:rsidR="005E2C85" w:rsidRDefault="005E2C85">
    <w:pPr>
      <w:pStyle w:val="Brdtekst"/>
      <w:spacing w:line="14" w:lineRule="auto"/>
    </w:pPr>
  </w:p>
  <w:p w14:paraId="75F8453B" w14:textId="77777777" w:rsidR="005E2C85" w:rsidRDefault="005E2C85">
    <w:pPr>
      <w:pStyle w:val="Brdtekst"/>
      <w:spacing w:line="14" w:lineRule="auto"/>
    </w:pPr>
  </w:p>
  <w:p w14:paraId="5084DEBF" w14:textId="77777777" w:rsidR="005E2C85" w:rsidRDefault="005E2C85">
    <w:pPr>
      <w:pStyle w:val="Brdtekst"/>
      <w:spacing w:line="14" w:lineRule="auto"/>
    </w:pPr>
  </w:p>
  <w:p w14:paraId="14621809" w14:textId="77777777" w:rsidR="005E2C85" w:rsidRDefault="005E2C85">
    <w:pPr>
      <w:pStyle w:val="Brdtekst"/>
      <w:spacing w:line="14" w:lineRule="auto"/>
    </w:pPr>
  </w:p>
  <w:p w14:paraId="1240D229" w14:textId="77777777" w:rsidR="005E2C85" w:rsidRDefault="005E2C85">
    <w:pPr>
      <w:pStyle w:val="Brdtekst"/>
      <w:spacing w:line="14" w:lineRule="auto"/>
    </w:pPr>
  </w:p>
  <w:p w14:paraId="5BCB2DE8" w14:textId="77777777" w:rsidR="005E2C85" w:rsidRDefault="005E2C85">
    <w:pPr>
      <w:pStyle w:val="Brdtekst"/>
      <w:spacing w:line="14" w:lineRule="auto"/>
    </w:pPr>
  </w:p>
  <w:p w14:paraId="1CAD1445" w14:textId="77777777" w:rsidR="005E2C85" w:rsidRDefault="005E2C85">
    <w:pPr>
      <w:pStyle w:val="Brdtekst"/>
      <w:spacing w:line="14" w:lineRule="auto"/>
    </w:pPr>
  </w:p>
  <w:p w14:paraId="36EF5FA0" w14:textId="77777777" w:rsidR="005E2C85" w:rsidRDefault="005E2C85">
    <w:pPr>
      <w:pStyle w:val="Brdtekst"/>
      <w:spacing w:line="14" w:lineRule="auto"/>
    </w:pPr>
  </w:p>
  <w:p w14:paraId="18345EAF" w14:textId="77777777" w:rsidR="005E2C85" w:rsidRDefault="005E2C85">
    <w:pPr>
      <w:pStyle w:val="Brdtekst"/>
      <w:spacing w:line="14" w:lineRule="auto"/>
    </w:pPr>
  </w:p>
  <w:p w14:paraId="2C212615" w14:textId="77777777" w:rsidR="005E2C85" w:rsidRDefault="005E2C85">
    <w:pPr>
      <w:pStyle w:val="Brdtekst"/>
      <w:spacing w:line="14" w:lineRule="auto"/>
    </w:pPr>
  </w:p>
  <w:p w14:paraId="0EBECA8D" w14:textId="77777777" w:rsidR="005E2C85" w:rsidRDefault="005E2C85">
    <w:pPr>
      <w:pStyle w:val="Brdtekst"/>
      <w:spacing w:line="14" w:lineRule="auto"/>
    </w:pPr>
  </w:p>
  <w:p w14:paraId="486D2B4F" w14:textId="77777777" w:rsidR="005E2C85" w:rsidRDefault="005E2C85">
    <w:pPr>
      <w:pStyle w:val="Brdtekst"/>
      <w:spacing w:line="14" w:lineRule="auto"/>
    </w:pPr>
  </w:p>
  <w:p w14:paraId="1F23565C" w14:textId="77777777" w:rsidR="005E2C85" w:rsidRDefault="005E2C85">
    <w:pPr>
      <w:pStyle w:val="Brdtekst"/>
      <w:spacing w:line="14" w:lineRule="auto"/>
    </w:pPr>
  </w:p>
  <w:p w14:paraId="29B4C70A" w14:textId="77777777" w:rsidR="005E2C85" w:rsidRDefault="005E2C85">
    <w:pPr>
      <w:pStyle w:val="Brdtekst"/>
      <w:spacing w:line="14" w:lineRule="auto"/>
    </w:pPr>
  </w:p>
  <w:p w14:paraId="17448647" w14:textId="77777777" w:rsidR="005E2C85" w:rsidRDefault="005E2C85">
    <w:pPr>
      <w:pStyle w:val="Brdtekst"/>
      <w:spacing w:line="14" w:lineRule="auto"/>
    </w:pPr>
  </w:p>
  <w:p w14:paraId="3AE01BBF" w14:textId="77777777" w:rsidR="005E2C85" w:rsidRDefault="005E2C85">
    <w:pPr>
      <w:pStyle w:val="Brdtekst"/>
      <w:spacing w:line="14" w:lineRule="auto"/>
    </w:pPr>
  </w:p>
  <w:p w14:paraId="429552F1" w14:textId="77777777" w:rsidR="005E2C85" w:rsidRDefault="005E2C85">
    <w:pPr>
      <w:pStyle w:val="Brdtekst"/>
      <w:spacing w:line="14" w:lineRule="auto"/>
    </w:pPr>
  </w:p>
  <w:p w14:paraId="759BB83F" w14:textId="77777777" w:rsidR="005E2C85" w:rsidRDefault="005E2C85">
    <w:pPr>
      <w:pStyle w:val="Brdtekst"/>
      <w:spacing w:line="14" w:lineRule="auto"/>
    </w:pPr>
  </w:p>
  <w:p w14:paraId="71F83AC6" w14:textId="77777777" w:rsidR="005E2C85" w:rsidRDefault="005E2C85">
    <w:pPr>
      <w:pStyle w:val="Brdtekst"/>
      <w:spacing w:line="14" w:lineRule="auto"/>
    </w:pPr>
  </w:p>
  <w:p w14:paraId="5AF3C1BA" w14:textId="77777777" w:rsidR="005E2C85" w:rsidRDefault="005E2C85">
    <w:pPr>
      <w:pStyle w:val="Brdtekst"/>
      <w:spacing w:line="14" w:lineRule="auto"/>
    </w:pPr>
  </w:p>
  <w:p w14:paraId="545BE9E4" w14:textId="77777777" w:rsidR="005E2C85" w:rsidRDefault="005E2C85">
    <w:pPr>
      <w:pStyle w:val="Brdtekst"/>
      <w:spacing w:line="14" w:lineRule="auto"/>
    </w:pPr>
  </w:p>
  <w:p w14:paraId="6528AA31" w14:textId="77777777" w:rsidR="005E2C85" w:rsidRDefault="005E2C85">
    <w:pPr>
      <w:pStyle w:val="Brdtekst"/>
      <w:spacing w:line="14" w:lineRule="auto"/>
    </w:pPr>
  </w:p>
  <w:p w14:paraId="6415F5E3" w14:textId="77777777" w:rsidR="005E2C85" w:rsidRDefault="005E2C85">
    <w:pPr>
      <w:pStyle w:val="Brdtekst"/>
      <w:spacing w:line="14" w:lineRule="auto"/>
    </w:pPr>
  </w:p>
  <w:p w14:paraId="3986E85F" w14:textId="77777777" w:rsidR="005E2C85" w:rsidRDefault="005E2C85">
    <w:pPr>
      <w:pStyle w:val="Brdtekst"/>
      <w:spacing w:line="14" w:lineRule="auto"/>
    </w:pPr>
  </w:p>
  <w:p w14:paraId="078D555D" w14:textId="77777777" w:rsidR="005E2C85" w:rsidRDefault="005E2C85">
    <w:pPr>
      <w:pStyle w:val="Brdtekst"/>
      <w:spacing w:line="14" w:lineRule="auto"/>
    </w:pPr>
  </w:p>
  <w:p w14:paraId="541083E3" w14:textId="77777777" w:rsidR="005E2C85" w:rsidRDefault="005E2C85">
    <w:pPr>
      <w:pStyle w:val="Brdtekst"/>
      <w:spacing w:line="14" w:lineRule="auto"/>
    </w:pPr>
  </w:p>
  <w:p w14:paraId="18A070A9" w14:textId="77777777" w:rsidR="005E2C85" w:rsidRDefault="005E2C85">
    <w:pPr>
      <w:pStyle w:val="Brdtekst"/>
      <w:spacing w:line="14" w:lineRule="auto"/>
    </w:pPr>
  </w:p>
  <w:p w14:paraId="5E0ECB06" w14:textId="77777777" w:rsidR="005E2C85" w:rsidRDefault="005E2C85">
    <w:pPr>
      <w:pStyle w:val="Brdtekst"/>
      <w:spacing w:line="14" w:lineRule="auto"/>
    </w:pPr>
  </w:p>
  <w:p w14:paraId="788F97E4" w14:textId="77777777" w:rsidR="005E2C85" w:rsidRDefault="005E2C85">
    <w:pPr>
      <w:pStyle w:val="Brdtekst"/>
      <w:spacing w:line="14" w:lineRule="auto"/>
    </w:pPr>
  </w:p>
  <w:p w14:paraId="37C3098E" w14:textId="77777777" w:rsidR="005E2C85" w:rsidRDefault="005E2C85">
    <w:pPr>
      <w:pStyle w:val="Brdtekst"/>
      <w:spacing w:line="14" w:lineRule="auto"/>
    </w:pPr>
  </w:p>
  <w:p w14:paraId="50524CA6" w14:textId="77777777" w:rsidR="005E2C85" w:rsidRDefault="005E2C85">
    <w:pPr>
      <w:pStyle w:val="Brdtekst"/>
      <w:spacing w:line="14" w:lineRule="auto"/>
    </w:pPr>
  </w:p>
  <w:p w14:paraId="005361C3" w14:textId="77777777" w:rsidR="005E2C85" w:rsidRDefault="005E2C85">
    <w:pPr>
      <w:pStyle w:val="Brdtekst"/>
      <w:spacing w:line="14" w:lineRule="auto"/>
    </w:pPr>
  </w:p>
  <w:p w14:paraId="19DA2712" w14:textId="77777777" w:rsidR="005E2C85" w:rsidRDefault="005E2C85">
    <w:pPr>
      <w:pStyle w:val="Brdtekst"/>
      <w:spacing w:line="14" w:lineRule="auto"/>
    </w:pPr>
  </w:p>
  <w:p w14:paraId="61199DFA" w14:textId="77777777" w:rsidR="005E2C85" w:rsidRDefault="005E2C85">
    <w:pPr>
      <w:pStyle w:val="Brdtekst"/>
      <w:spacing w:line="14" w:lineRule="auto"/>
    </w:pPr>
  </w:p>
  <w:p w14:paraId="2ECE701F" w14:textId="77777777" w:rsidR="005E2C85" w:rsidRDefault="005E2C85">
    <w:pPr>
      <w:pStyle w:val="Brdtekst"/>
      <w:spacing w:line="14" w:lineRule="auto"/>
    </w:pPr>
  </w:p>
  <w:p w14:paraId="40B01B52" w14:textId="77777777" w:rsidR="005E2C85" w:rsidRDefault="005E2C85">
    <w:pPr>
      <w:pStyle w:val="Brdtekst"/>
      <w:spacing w:line="14" w:lineRule="auto"/>
    </w:pPr>
  </w:p>
  <w:p w14:paraId="3F14EC42" w14:textId="77777777" w:rsidR="005E2C85" w:rsidRDefault="005E2C85">
    <w:pPr>
      <w:pStyle w:val="Brdtekst"/>
      <w:spacing w:line="14" w:lineRule="auto"/>
    </w:pPr>
  </w:p>
  <w:p w14:paraId="20B88728" w14:textId="77777777" w:rsidR="005E2C85" w:rsidRDefault="005E2C85">
    <w:pPr>
      <w:pStyle w:val="Brdtekst"/>
      <w:spacing w:line="14" w:lineRule="auto"/>
    </w:pPr>
  </w:p>
  <w:p w14:paraId="6225C193" w14:textId="77777777" w:rsidR="00DE7958" w:rsidRDefault="00DE7958">
    <w:pPr>
      <w:pStyle w:val="Brdtekst"/>
      <w:spacing w:line="14"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nb-NO" w:vendorID="64" w:dllVersion="0" w:nlCheck="1" w:checkStyle="0"/>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62"/>
    <w:rsid w:val="000050D0"/>
    <w:rsid w:val="00005765"/>
    <w:rsid w:val="00006777"/>
    <w:rsid w:val="00017C30"/>
    <w:rsid w:val="000205D3"/>
    <w:rsid w:val="00022239"/>
    <w:rsid w:val="00032ABD"/>
    <w:rsid w:val="0003579D"/>
    <w:rsid w:val="00036342"/>
    <w:rsid w:val="00045DBC"/>
    <w:rsid w:val="00056521"/>
    <w:rsid w:val="00056B27"/>
    <w:rsid w:val="00060941"/>
    <w:rsid w:val="00061456"/>
    <w:rsid w:val="00075E56"/>
    <w:rsid w:val="000764D0"/>
    <w:rsid w:val="000776FA"/>
    <w:rsid w:val="000800A1"/>
    <w:rsid w:val="00081E7C"/>
    <w:rsid w:val="0008593A"/>
    <w:rsid w:val="00092480"/>
    <w:rsid w:val="00093228"/>
    <w:rsid w:val="000A028D"/>
    <w:rsid w:val="000A2ADD"/>
    <w:rsid w:val="000A5555"/>
    <w:rsid w:val="000C0D0D"/>
    <w:rsid w:val="000C6C9F"/>
    <w:rsid w:val="000E0154"/>
    <w:rsid w:val="000F015E"/>
    <w:rsid w:val="000F0814"/>
    <w:rsid w:val="000F1E44"/>
    <w:rsid w:val="001071AA"/>
    <w:rsid w:val="00107335"/>
    <w:rsid w:val="00107C2C"/>
    <w:rsid w:val="00121EDC"/>
    <w:rsid w:val="00121EF0"/>
    <w:rsid w:val="00123316"/>
    <w:rsid w:val="00132676"/>
    <w:rsid w:val="00142090"/>
    <w:rsid w:val="00144A09"/>
    <w:rsid w:val="00156AA5"/>
    <w:rsid w:val="00157572"/>
    <w:rsid w:val="00157E46"/>
    <w:rsid w:val="00165555"/>
    <w:rsid w:val="00171572"/>
    <w:rsid w:val="00171914"/>
    <w:rsid w:val="00185309"/>
    <w:rsid w:val="0019754D"/>
    <w:rsid w:val="001A7EB0"/>
    <w:rsid w:val="001B01D8"/>
    <w:rsid w:val="001C2BD1"/>
    <w:rsid w:val="001C5942"/>
    <w:rsid w:val="001C6C52"/>
    <w:rsid w:val="001E1633"/>
    <w:rsid w:val="001F12B5"/>
    <w:rsid w:val="001F24E1"/>
    <w:rsid w:val="001F5A7A"/>
    <w:rsid w:val="001F721F"/>
    <w:rsid w:val="00203C33"/>
    <w:rsid w:val="0020412B"/>
    <w:rsid w:val="00216D57"/>
    <w:rsid w:val="002205A3"/>
    <w:rsid w:val="002259D1"/>
    <w:rsid w:val="00226537"/>
    <w:rsid w:val="00236FC8"/>
    <w:rsid w:val="00237B35"/>
    <w:rsid w:val="00241342"/>
    <w:rsid w:val="00243543"/>
    <w:rsid w:val="002441BF"/>
    <w:rsid w:val="002447A9"/>
    <w:rsid w:val="002526E1"/>
    <w:rsid w:val="0026580A"/>
    <w:rsid w:val="002703EC"/>
    <w:rsid w:val="00274396"/>
    <w:rsid w:val="00281802"/>
    <w:rsid w:val="002825CA"/>
    <w:rsid w:val="002832A2"/>
    <w:rsid w:val="00292329"/>
    <w:rsid w:val="002928A7"/>
    <w:rsid w:val="00296A59"/>
    <w:rsid w:val="002A07D6"/>
    <w:rsid w:val="002B0024"/>
    <w:rsid w:val="002C0DB5"/>
    <w:rsid w:val="002C1144"/>
    <w:rsid w:val="002C47BA"/>
    <w:rsid w:val="002C5269"/>
    <w:rsid w:val="002C61F4"/>
    <w:rsid w:val="002E2F50"/>
    <w:rsid w:val="002E69BC"/>
    <w:rsid w:val="002F301C"/>
    <w:rsid w:val="002F418A"/>
    <w:rsid w:val="002F5760"/>
    <w:rsid w:val="00301DF9"/>
    <w:rsid w:val="00303070"/>
    <w:rsid w:val="00304381"/>
    <w:rsid w:val="00314802"/>
    <w:rsid w:val="003153FD"/>
    <w:rsid w:val="00320DB5"/>
    <w:rsid w:val="00331580"/>
    <w:rsid w:val="00350C54"/>
    <w:rsid w:val="00350CDA"/>
    <w:rsid w:val="00352EFB"/>
    <w:rsid w:val="00355CD5"/>
    <w:rsid w:val="00356217"/>
    <w:rsid w:val="00357D24"/>
    <w:rsid w:val="00364AA5"/>
    <w:rsid w:val="00365CC6"/>
    <w:rsid w:val="00373618"/>
    <w:rsid w:val="00373A62"/>
    <w:rsid w:val="003773DB"/>
    <w:rsid w:val="003776F6"/>
    <w:rsid w:val="00384E1E"/>
    <w:rsid w:val="0039043C"/>
    <w:rsid w:val="003913B3"/>
    <w:rsid w:val="00396691"/>
    <w:rsid w:val="003A0BCE"/>
    <w:rsid w:val="003A3DC3"/>
    <w:rsid w:val="003A4052"/>
    <w:rsid w:val="003A5FD9"/>
    <w:rsid w:val="003B2F3C"/>
    <w:rsid w:val="003B5234"/>
    <w:rsid w:val="003C0126"/>
    <w:rsid w:val="003C0EAC"/>
    <w:rsid w:val="003C5CFD"/>
    <w:rsid w:val="003C614C"/>
    <w:rsid w:val="003C67BA"/>
    <w:rsid w:val="003C6F69"/>
    <w:rsid w:val="003C7BC6"/>
    <w:rsid w:val="003D4E30"/>
    <w:rsid w:val="003E04AD"/>
    <w:rsid w:val="003E0CEA"/>
    <w:rsid w:val="003E1773"/>
    <w:rsid w:val="003E40BF"/>
    <w:rsid w:val="003E5893"/>
    <w:rsid w:val="003F222C"/>
    <w:rsid w:val="003F4740"/>
    <w:rsid w:val="00402E00"/>
    <w:rsid w:val="00405DB8"/>
    <w:rsid w:val="00410B75"/>
    <w:rsid w:val="00415675"/>
    <w:rsid w:val="004177CE"/>
    <w:rsid w:val="00421BC1"/>
    <w:rsid w:val="00422994"/>
    <w:rsid w:val="00424E36"/>
    <w:rsid w:val="0042620C"/>
    <w:rsid w:val="00430478"/>
    <w:rsid w:val="004315B6"/>
    <w:rsid w:val="00441719"/>
    <w:rsid w:val="00441785"/>
    <w:rsid w:val="00446F02"/>
    <w:rsid w:val="00452253"/>
    <w:rsid w:val="00460105"/>
    <w:rsid w:val="004610FE"/>
    <w:rsid w:val="00462CAA"/>
    <w:rsid w:val="00462CB2"/>
    <w:rsid w:val="00471A87"/>
    <w:rsid w:val="0047614E"/>
    <w:rsid w:val="00485D21"/>
    <w:rsid w:val="00486C79"/>
    <w:rsid w:val="00491C57"/>
    <w:rsid w:val="00496F1D"/>
    <w:rsid w:val="004B6FBA"/>
    <w:rsid w:val="004D5AC1"/>
    <w:rsid w:val="004D694D"/>
    <w:rsid w:val="004D7229"/>
    <w:rsid w:val="004E13EF"/>
    <w:rsid w:val="004E1ACA"/>
    <w:rsid w:val="004E1E6B"/>
    <w:rsid w:val="004E31F2"/>
    <w:rsid w:val="004E3330"/>
    <w:rsid w:val="004F1097"/>
    <w:rsid w:val="004F657A"/>
    <w:rsid w:val="00500C75"/>
    <w:rsid w:val="00500F64"/>
    <w:rsid w:val="00504497"/>
    <w:rsid w:val="00511803"/>
    <w:rsid w:val="005157EF"/>
    <w:rsid w:val="005229D8"/>
    <w:rsid w:val="00522E9C"/>
    <w:rsid w:val="00527462"/>
    <w:rsid w:val="00531C95"/>
    <w:rsid w:val="00533049"/>
    <w:rsid w:val="0053327C"/>
    <w:rsid w:val="0053756D"/>
    <w:rsid w:val="00537D74"/>
    <w:rsid w:val="00543694"/>
    <w:rsid w:val="00547821"/>
    <w:rsid w:val="00556220"/>
    <w:rsid w:val="00556D2F"/>
    <w:rsid w:val="005802BA"/>
    <w:rsid w:val="00586E79"/>
    <w:rsid w:val="00587AFC"/>
    <w:rsid w:val="0059254C"/>
    <w:rsid w:val="005A223C"/>
    <w:rsid w:val="005A55A9"/>
    <w:rsid w:val="005B14C3"/>
    <w:rsid w:val="005B6B27"/>
    <w:rsid w:val="005D7563"/>
    <w:rsid w:val="005E2C85"/>
    <w:rsid w:val="005E2E2D"/>
    <w:rsid w:val="005E54FC"/>
    <w:rsid w:val="00601305"/>
    <w:rsid w:val="006108EC"/>
    <w:rsid w:val="006108FE"/>
    <w:rsid w:val="00621AC3"/>
    <w:rsid w:val="00626072"/>
    <w:rsid w:val="006262F6"/>
    <w:rsid w:val="00633FDC"/>
    <w:rsid w:val="00646B39"/>
    <w:rsid w:val="006651ED"/>
    <w:rsid w:val="00673CC6"/>
    <w:rsid w:val="00685243"/>
    <w:rsid w:val="0069666B"/>
    <w:rsid w:val="006977FE"/>
    <w:rsid w:val="006A23E6"/>
    <w:rsid w:val="006A5309"/>
    <w:rsid w:val="006A5C66"/>
    <w:rsid w:val="006A5D11"/>
    <w:rsid w:val="006A62EF"/>
    <w:rsid w:val="006B1876"/>
    <w:rsid w:val="006B2B37"/>
    <w:rsid w:val="006B75C5"/>
    <w:rsid w:val="006C07A8"/>
    <w:rsid w:val="006C2B3E"/>
    <w:rsid w:val="006C367A"/>
    <w:rsid w:val="006C7643"/>
    <w:rsid w:val="006E75C4"/>
    <w:rsid w:val="006F0442"/>
    <w:rsid w:val="006F25EB"/>
    <w:rsid w:val="006F574D"/>
    <w:rsid w:val="007038C7"/>
    <w:rsid w:val="0070615B"/>
    <w:rsid w:val="0071344A"/>
    <w:rsid w:val="0071405C"/>
    <w:rsid w:val="00714398"/>
    <w:rsid w:val="00714FB5"/>
    <w:rsid w:val="007162BE"/>
    <w:rsid w:val="007163D6"/>
    <w:rsid w:val="00722435"/>
    <w:rsid w:val="007252AF"/>
    <w:rsid w:val="00732FDC"/>
    <w:rsid w:val="00740D8D"/>
    <w:rsid w:val="00741B16"/>
    <w:rsid w:val="00742883"/>
    <w:rsid w:val="007429A1"/>
    <w:rsid w:val="00746232"/>
    <w:rsid w:val="00747686"/>
    <w:rsid w:val="00756B02"/>
    <w:rsid w:val="00757D44"/>
    <w:rsid w:val="00760D43"/>
    <w:rsid w:val="00762B89"/>
    <w:rsid w:val="00765801"/>
    <w:rsid w:val="00775949"/>
    <w:rsid w:val="00784432"/>
    <w:rsid w:val="007958E4"/>
    <w:rsid w:val="0079792E"/>
    <w:rsid w:val="007A45D6"/>
    <w:rsid w:val="007A4FB3"/>
    <w:rsid w:val="007B129D"/>
    <w:rsid w:val="007B3A89"/>
    <w:rsid w:val="007B6E4B"/>
    <w:rsid w:val="007D31A1"/>
    <w:rsid w:val="007D53A2"/>
    <w:rsid w:val="007E0785"/>
    <w:rsid w:val="00802423"/>
    <w:rsid w:val="00810503"/>
    <w:rsid w:val="00817000"/>
    <w:rsid w:val="0082125E"/>
    <w:rsid w:val="008269B3"/>
    <w:rsid w:val="008327FE"/>
    <w:rsid w:val="00837D08"/>
    <w:rsid w:val="00850FB2"/>
    <w:rsid w:val="008550B5"/>
    <w:rsid w:val="00855718"/>
    <w:rsid w:val="008576C3"/>
    <w:rsid w:val="00870CE5"/>
    <w:rsid w:val="008718C1"/>
    <w:rsid w:val="00871DB3"/>
    <w:rsid w:val="00876ACB"/>
    <w:rsid w:val="008821AF"/>
    <w:rsid w:val="00885C69"/>
    <w:rsid w:val="008938BA"/>
    <w:rsid w:val="008A036D"/>
    <w:rsid w:val="008A072D"/>
    <w:rsid w:val="008A2677"/>
    <w:rsid w:val="008B070E"/>
    <w:rsid w:val="008B2BF4"/>
    <w:rsid w:val="008B753F"/>
    <w:rsid w:val="008C3B00"/>
    <w:rsid w:val="008D0B31"/>
    <w:rsid w:val="008D4AC0"/>
    <w:rsid w:val="008D5D81"/>
    <w:rsid w:val="008D6242"/>
    <w:rsid w:val="008F3027"/>
    <w:rsid w:val="00917DDC"/>
    <w:rsid w:val="00920378"/>
    <w:rsid w:val="00920DCC"/>
    <w:rsid w:val="0093377F"/>
    <w:rsid w:val="00933EF5"/>
    <w:rsid w:val="009372D2"/>
    <w:rsid w:val="009373FD"/>
    <w:rsid w:val="0095145C"/>
    <w:rsid w:val="0095294E"/>
    <w:rsid w:val="00953E11"/>
    <w:rsid w:val="00984019"/>
    <w:rsid w:val="00984BCC"/>
    <w:rsid w:val="00990674"/>
    <w:rsid w:val="009966FE"/>
    <w:rsid w:val="009A11E3"/>
    <w:rsid w:val="009B3017"/>
    <w:rsid w:val="009C331C"/>
    <w:rsid w:val="009D050E"/>
    <w:rsid w:val="009D089B"/>
    <w:rsid w:val="009F3B92"/>
    <w:rsid w:val="009F6CDC"/>
    <w:rsid w:val="00A03B2D"/>
    <w:rsid w:val="00A06563"/>
    <w:rsid w:val="00A1047C"/>
    <w:rsid w:val="00A12C1B"/>
    <w:rsid w:val="00A15173"/>
    <w:rsid w:val="00A16D88"/>
    <w:rsid w:val="00A2311C"/>
    <w:rsid w:val="00A25F8B"/>
    <w:rsid w:val="00A26BD8"/>
    <w:rsid w:val="00A30BB0"/>
    <w:rsid w:val="00A33D31"/>
    <w:rsid w:val="00A445F1"/>
    <w:rsid w:val="00A464BB"/>
    <w:rsid w:val="00A47F26"/>
    <w:rsid w:val="00A51332"/>
    <w:rsid w:val="00A5798A"/>
    <w:rsid w:val="00A62668"/>
    <w:rsid w:val="00A664C8"/>
    <w:rsid w:val="00A67398"/>
    <w:rsid w:val="00A70C10"/>
    <w:rsid w:val="00A7349E"/>
    <w:rsid w:val="00A82FD5"/>
    <w:rsid w:val="00A83AB6"/>
    <w:rsid w:val="00A8629C"/>
    <w:rsid w:val="00A9464B"/>
    <w:rsid w:val="00A94F27"/>
    <w:rsid w:val="00AA7D2D"/>
    <w:rsid w:val="00AB0A6A"/>
    <w:rsid w:val="00AB157B"/>
    <w:rsid w:val="00AB2BBC"/>
    <w:rsid w:val="00AD02D0"/>
    <w:rsid w:val="00AE2306"/>
    <w:rsid w:val="00AE7BAF"/>
    <w:rsid w:val="00AF699B"/>
    <w:rsid w:val="00AF6D0E"/>
    <w:rsid w:val="00B0532E"/>
    <w:rsid w:val="00B05B0A"/>
    <w:rsid w:val="00B0717F"/>
    <w:rsid w:val="00B11607"/>
    <w:rsid w:val="00B1188F"/>
    <w:rsid w:val="00B13E03"/>
    <w:rsid w:val="00B31587"/>
    <w:rsid w:val="00B339D2"/>
    <w:rsid w:val="00B36934"/>
    <w:rsid w:val="00B41455"/>
    <w:rsid w:val="00B45097"/>
    <w:rsid w:val="00B50E42"/>
    <w:rsid w:val="00B71E28"/>
    <w:rsid w:val="00B7354F"/>
    <w:rsid w:val="00B76CF9"/>
    <w:rsid w:val="00B83020"/>
    <w:rsid w:val="00B83255"/>
    <w:rsid w:val="00B83DED"/>
    <w:rsid w:val="00B8636C"/>
    <w:rsid w:val="00B93335"/>
    <w:rsid w:val="00B97ED4"/>
    <w:rsid w:val="00BA7578"/>
    <w:rsid w:val="00BB37DA"/>
    <w:rsid w:val="00BB415B"/>
    <w:rsid w:val="00BC29F1"/>
    <w:rsid w:val="00BC5CA6"/>
    <w:rsid w:val="00BD23BF"/>
    <w:rsid w:val="00BD3479"/>
    <w:rsid w:val="00BD6F1F"/>
    <w:rsid w:val="00BE14F9"/>
    <w:rsid w:val="00BE1A0D"/>
    <w:rsid w:val="00BE43E7"/>
    <w:rsid w:val="00BE6515"/>
    <w:rsid w:val="00BF3A2E"/>
    <w:rsid w:val="00BF4C42"/>
    <w:rsid w:val="00BF79E4"/>
    <w:rsid w:val="00C042FD"/>
    <w:rsid w:val="00C11891"/>
    <w:rsid w:val="00C159EA"/>
    <w:rsid w:val="00C17C2E"/>
    <w:rsid w:val="00C23E8F"/>
    <w:rsid w:val="00C24768"/>
    <w:rsid w:val="00C30501"/>
    <w:rsid w:val="00C30CE6"/>
    <w:rsid w:val="00C34DF9"/>
    <w:rsid w:val="00C40748"/>
    <w:rsid w:val="00C512CD"/>
    <w:rsid w:val="00C514E3"/>
    <w:rsid w:val="00C54EC6"/>
    <w:rsid w:val="00C55D7B"/>
    <w:rsid w:val="00C55F28"/>
    <w:rsid w:val="00C67F77"/>
    <w:rsid w:val="00C70581"/>
    <w:rsid w:val="00C7334A"/>
    <w:rsid w:val="00C73DB0"/>
    <w:rsid w:val="00C75DE4"/>
    <w:rsid w:val="00C87A99"/>
    <w:rsid w:val="00CA0CAF"/>
    <w:rsid w:val="00CA2618"/>
    <w:rsid w:val="00CA57FE"/>
    <w:rsid w:val="00CB0B3F"/>
    <w:rsid w:val="00CB785C"/>
    <w:rsid w:val="00CC09D7"/>
    <w:rsid w:val="00CC4F26"/>
    <w:rsid w:val="00CD0CC6"/>
    <w:rsid w:val="00CE2BDD"/>
    <w:rsid w:val="00CE6D9B"/>
    <w:rsid w:val="00CF2557"/>
    <w:rsid w:val="00CF67A0"/>
    <w:rsid w:val="00CF71E9"/>
    <w:rsid w:val="00D0436C"/>
    <w:rsid w:val="00D20940"/>
    <w:rsid w:val="00D24EB7"/>
    <w:rsid w:val="00D256F4"/>
    <w:rsid w:val="00D275F3"/>
    <w:rsid w:val="00D27DF1"/>
    <w:rsid w:val="00D41008"/>
    <w:rsid w:val="00D428D1"/>
    <w:rsid w:val="00D55065"/>
    <w:rsid w:val="00D607FA"/>
    <w:rsid w:val="00D7563C"/>
    <w:rsid w:val="00D77F8A"/>
    <w:rsid w:val="00D85B78"/>
    <w:rsid w:val="00D87FF2"/>
    <w:rsid w:val="00D9463E"/>
    <w:rsid w:val="00DA1F4D"/>
    <w:rsid w:val="00DB1AC4"/>
    <w:rsid w:val="00DC57F3"/>
    <w:rsid w:val="00DD2216"/>
    <w:rsid w:val="00DD3C20"/>
    <w:rsid w:val="00DD3F0C"/>
    <w:rsid w:val="00DD5B42"/>
    <w:rsid w:val="00DE31C3"/>
    <w:rsid w:val="00DE3F2A"/>
    <w:rsid w:val="00DE660A"/>
    <w:rsid w:val="00DE7958"/>
    <w:rsid w:val="00DF0B86"/>
    <w:rsid w:val="00DF126A"/>
    <w:rsid w:val="00DF147A"/>
    <w:rsid w:val="00E0697F"/>
    <w:rsid w:val="00E200F9"/>
    <w:rsid w:val="00E275D5"/>
    <w:rsid w:val="00E3101D"/>
    <w:rsid w:val="00E40DB6"/>
    <w:rsid w:val="00E41805"/>
    <w:rsid w:val="00E55609"/>
    <w:rsid w:val="00E613EB"/>
    <w:rsid w:val="00E7669B"/>
    <w:rsid w:val="00E76B1B"/>
    <w:rsid w:val="00E8611F"/>
    <w:rsid w:val="00E87303"/>
    <w:rsid w:val="00E95862"/>
    <w:rsid w:val="00E95A71"/>
    <w:rsid w:val="00E97F68"/>
    <w:rsid w:val="00EA1580"/>
    <w:rsid w:val="00EA2668"/>
    <w:rsid w:val="00EA2EB4"/>
    <w:rsid w:val="00EA3A2B"/>
    <w:rsid w:val="00EC2EC0"/>
    <w:rsid w:val="00ED0620"/>
    <w:rsid w:val="00ED06DE"/>
    <w:rsid w:val="00ED2084"/>
    <w:rsid w:val="00ED52F5"/>
    <w:rsid w:val="00EE24AE"/>
    <w:rsid w:val="00EE3A9F"/>
    <w:rsid w:val="00EF0911"/>
    <w:rsid w:val="00F0516F"/>
    <w:rsid w:val="00F15FEC"/>
    <w:rsid w:val="00F2342D"/>
    <w:rsid w:val="00F343F9"/>
    <w:rsid w:val="00F34B2C"/>
    <w:rsid w:val="00F40D15"/>
    <w:rsid w:val="00F44785"/>
    <w:rsid w:val="00F54106"/>
    <w:rsid w:val="00F54176"/>
    <w:rsid w:val="00F579AC"/>
    <w:rsid w:val="00F6141B"/>
    <w:rsid w:val="00F61DCE"/>
    <w:rsid w:val="00F76A7E"/>
    <w:rsid w:val="00F80C60"/>
    <w:rsid w:val="00F855EF"/>
    <w:rsid w:val="00F86279"/>
    <w:rsid w:val="00FA2674"/>
    <w:rsid w:val="00FB766C"/>
    <w:rsid w:val="00FC6DED"/>
    <w:rsid w:val="00FD22BD"/>
    <w:rsid w:val="00FD5C46"/>
    <w:rsid w:val="00FE6C8A"/>
    <w:rsid w:val="00FE72F9"/>
    <w:rsid w:val="00FF323A"/>
    <w:rsid w:val="00FF5B05"/>
    <w:rsid w:val="00FF5C41"/>
    <w:rsid w:val="07A94738"/>
    <w:rsid w:val="09055D9E"/>
    <w:rsid w:val="0F952543"/>
    <w:rsid w:val="105899B6"/>
    <w:rsid w:val="1524F940"/>
    <w:rsid w:val="1630D48C"/>
    <w:rsid w:val="16D8A8D1"/>
    <w:rsid w:val="17EA24D5"/>
    <w:rsid w:val="1E3EEA05"/>
    <w:rsid w:val="25EA5A62"/>
    <w:rsid w:val="265C3B8F"/>
    <w:rsid w:val="2B9EFB85"/>
    <w:rsid w:val="2DAD0061"/>
    <w:rsid w:val="305AFB1C"/>
    <w:rsid w:val="34E32C5D"/>
    <w:rsid w:val="3793E2E4"/>
    <w:rsid w:val="38F82A3C"/>
    <w:rsid w:val="39179FE9"/>
    <w:rsid w:val="4657EB7E"/>
    <w:rsid w:val="4FC01F6C"/>
    <w:rsid w:val="501EEB7B"/>
    <w:rsid w:val="52D6E3A5"/>
    <w:rsid w:val="62DFC9AC"/>
    <w:rsid w:val="63C9D049"/>
    <w:rsid w:val="6440FE2B"/>
    <w:rsid w:val="646CC524"/>
    <w:rsid w:val="66486A09"/>
    <w:rsid w:val="67C1F275"/>
    <w:rsid w:val="6D11A691"/>
    <w:rsid w:val="6D1E39D6"/>
    <w:rsid w:val="6EF24773"/>
    <w:rsid w:val="7693F67C"/>
    <w:rsid w:val="78F999CA"/>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287682"/>
  <w15:docId w15:val="{79854F2D-731C-4A75-957E-88F69B2D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33049"/>
    <w:rPr>
      <w:rFonts w:ascii="Source Sans Pro" w:eastAsia="Source Sans Pro" w:hAnsi="Source Sans Pro" w:cs="Source Sans Pro"/>
      <w:lang w:val="nb-NO"/>
    </w:rPr>
  </w:style>
  <w:style w:type="paragraph" w:styleId="Overskrift1">
    <w:name w:val="heading 1"/>
    <w:basedOn w:val="Normal"/>
    <w:uiPriority w:val="9"/>
    <w:pPr>
      <w:spacing w:before="42"/>
      <w:ind w:left="272"/>
      <w:outlineLvl w:val="0"/>
    </w:pPr>
    <w:rPr>
      <w:rFonts w:ascii="SourceSansPro-Semibold" w:eastAsia="SourceSansPro-Semibold" w:hAnsi="SourceSansPro-Semibold" w:cs="SourceSansPro-Semibold"/>
      <w:b/>
      <w:bCs/>
    </w:rPr>
  </w:style>
  <w:style w:type="paragraph" w:styleId="Overskrift2">
    <w:name w:val="heading 2"/>
    <w:basedOn w:val="Normal"/>
    <w:next w:val="Normal"/>
    <w:link w:val="Overskrift2Tegn"/>
    <w:autoRedefine/>
    <w:uiPriority w:val="9"/>
    <w:semiHidden/>
    <w:unhideWhenUsed/>
    <w:qFormat/>
    <w:rsid w:val="00740D8D"/>
    <w:pPr>
      <w:keepNext/>
      <w:keepLines/>
      <w:spacing w:before="40"/>
      <w:outlineLvl w:val="1"/>
    </w:pPr>
    <w:rPr>
      <w:rFonts w:asciiTheme="majorHAnsi" w:eastAsiaTheme="majorEastAsia" w:hAnsiTheme="majorHAnsi" w:cstheme="majorBidi"/>
      <w:color w:val="0B2B52"/>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link w:val="BrdtekstTegn"/>
    <w:uiPriority w:val="1"/>
    <w:qFormat/>
    <w:rPr>
      <w:sz w:val="20"/>
      <w:szCs w:val="20"/>
    </w:rPr>
  </w:style>
  <w:style w:type="paragraph" w:styleId="Tittel">
    <w:name w:val="Title"/>
    <w:basedOn w:val="Normal"/>
    <w:uiPriority w:val="10"/>
    <w:qFormat/>
    <w:rsid w:val="00C70581"/>
    <w:pPr>
      <w:spacing w:before="89"/>
      <w:ind w:left="105"/>
    </w:pPr>
    <w:rPr>
      <w:rFonts w:ascii="Source Sans Pro SemiBold" w:eastAsia="SourceSansPro-Semibold" w:hAnsi="Source Sans Pro SemiBold" w:cs="SourceSansPro-Semibold"/>
      <w:color w:val="231F20"/>
      <w:sz w:val="50"/>
      <w:szCs w:val="50"/>
    </w:rPr>
  </w:style>
  <w:style w:type="paragraph" w:styleId="Listeavsnitt">
    <w:name w:val="List Paragraph"/>
    <w:basedOn w:val="Normal"/>
    <w:uiPriority w:val="1"/>
  </w:style>
  <w:style w:type="paragraph" w:customStyle="1" w:styleId="TableParagraph">
    <w:name w:val="Table Paragraph"/>
    <w:basedOn w:val="Normal"/>
    <w:link w:val="TableParagraphTegn"/>
    <w:uiPriority w:val="1"/>
    <w:qFormat/>
    <w:pPr>
      <w:spacing w:before="33"/>
    </w:pPr>
  </w:style>
  <w:style w:type="paragraph" w:styleId="Undertittel">
    <w:name w:val="Subtitle"/>
    <w:basedOn w:val="Normal"/>
    <w:next w:val="Normal"/>
    <w:link w:val="UndertittelTegn"/>
    <w:uiPriority w:val="11"/>
    <w:qFormat/>
    <w:rsid w:val="003776F6"/>
    <w:pPr>
      <w:spacing w:before="90"/>
      <w:ind w:left="105"/>
    </w:pPr>
    <w:rPr>
      <w:color w:val="6D6E71"/>
      <w:sz w:val="26"/>
    </w:rPr>
  </w:style>
  <w:style w:type="character" w:customStyle="1" w:styleId="UndertittelTegn">
    <w:name w:val="Undertittel Tegn"/>
    <w:basedOn w:val="Standardskriftforavsnitt"/>
    <w:link w:val="Undertittel"/>
    <w:uiPriority w:val="11"/>
    <w:rsid w:val="003776F6"/>
    <w:rPr>
      <w:rFonts w:ascii="Source Sans Pro" w:eastAsia="Source Sans Pro" w:hAnsi="Source Sans Pro" w:cs="Source Sans Pro"/>
      <w:color w:val="6D6E71"/>
      <w:sz w:val="26"/>
      <w:lang w:val="nb-NO"/>
    </w:rPr>
  </w:style>
  <w:style w:type="character" w:styleId="Utheving">
    <w:name w:val="Emphasis"/>
    <w:uiPriority w:val="20"/>
    <w:qFormat/>
    <w:rsid w:val="003776F6"/>
    <w:rPr>
      <w:rFonts w:ascii="SourceSansPro-Semibold" w:hAnsi="SourceSansPro-Semibold"/>
      <w:b/>
      <w:color w:val="231F20"/>
      <w:sz w:val="18"/>
    </w:rPr>
  </w:style>
  <w:style w:type="character" w:customStyle="1" w:styleId="Overskrift2Tegn">
    <w:name w:val="Overskrift 2 Tegn"/>
    <w:basedOn w:val="Standardskriftforavsnitt"/>
    <w:link w:val="Overskrift2"/>
    <w:uiPriority w:val="9"/>
    <w:semiHidden/>
    <w:rsid w:val="00740D8D"/>
    <w:rPr>
      <w:rFonts w:asciiTheme="majorHAnsi" w:eastAsiaTheme="majorEastAsia" w:hAnsiTheme="majorHAnsi" w:cstheme="majorBidi"/>
      <w:color w:val="0B2B52"/>
      <w:sz w:val="26"/>
      <w:szCs w:val="26"/>
      <w:lang w:val="nb-NO"/>
    </w:rPr>
  </w:style>
  <w:style w:type="paragraph" w:customStyle="1" w:styleId="Tabell-dato">
    <w:name w:val="Tabell-dato"/>
    <w:basedOn w:val="TableParagraph"/>
    <w:link w:val="Tabell-datoTegn"/>
    <w:qFormat/>
    <w:rsid w:val="00587AFC"/>
    <w:pPr>
      <w:spacing w:before="46"/>
      <w:ind w:right="219"/>
      <w:jc w:val="right"/>
    </w:pPr>
    <w:rPr>
      <w:color w:val="231F20"/>
      <w:sz w:val="20"/>
    </w:rPr>
  </w:style>
  <w:style w:type="paragraph" w:customStyle="1" w:styleId="Tabell-tekst">
    <w:name w:val="Tabell-tekst"/>
    <w:basedOn w:val="TableParagraph"/>
    <w:link w:val="Tabell-tekstTegn"/>
    <w:rsid w:val="00587AFC"/>
    <w:pPr>
      <w:spacing w:before="0" w:line="245" w:lineRule="exact"/>
      <w:ind w:left="220"/>
    </w:pPr>
    <w:rPr>
      <w:color w:val="414042"/>
      <w:sz w:val="20"/>
    </w:rPr>
  </w:style>
  <w:style w:type="character" w:customStyle="1" w:styleId="TableParagraphTegn">
    <w:name w:val="Table Paragraph Tegn"/>
    <w:basedOn w:val="Standardskriftforavsnitt"/>
    <w:link w:val="TableParagraph"/>
    <w:uiPriority w:val="1"/>
    <w:rsid w:val="00587AFC"/>
    <w:rPr>
      <w:rFonts w:ascii="Source Sans Pro" w:eastAsia="Source Sans Pro" w:hAnsi="Source Sans Pro" w:cs="Source Sans Pro"/>
      <w:lang w:val="nb-NO"/>
    </w:rPr>
  </w:style>
  <w:style w:type="character" w:customStyle="1" w:styleId="Tabell-datoTegn">
    <w:name w:val="Tabell-dato Tegn"/>
    <w:basedOn w:val="TableParagraphTegn"/>
    <w:link w:val="Tabell-dato"/>
    <w:rsid w:val="00587AFC"/>
    <w:rPr>
      <w:rFonts w:ascii="Source Sans Pro" w:eastAsia="Source Sans Pro" w:hAnsi="Source Sans Pro" w:cs="Source Sans Pro"/>
      <w:color w:val="231F20"/>
      <w:sz w:val="20"/>
      <w:lang w:val="nb-NO"/>
    </w:rPr>
  </w:style>
  <w:style w:type="paragraph" w:customStyle="1" w:styleId="Overskrift">
    <w:name w:val="Overskrift"/>
    <w:basedOn w:val="Normal"/>
    <w:link w:val="OverskriftTegn"/>
    <w:qFormat/>
    <w:rsid w:val="00587AFC"/>
    <w:pPr>
      <w:spacing w:before="57"/>
      <w:ind w:left="193"/>
    </w:pPr>
    <w:rPr>
      <w:rFonts w:ascii="SourceSansPro-Semibold"/>
      <w:b/>
      <w:color w:val="0A2B52"/>
      <w:spacing w:val="10"/>
    </w:rPr>
  </w:style>
  <w:style w:type="character" w:customStyle="1" w:styleId="Tabell-tekstTegn">
    <w:name w:val="Tabell-tekst Tegn"/>
    <w:basedOn w:val="TableParagraphTegn"/>
    <w:link w:val="Tabell-tekst"/>
    <w:rsid w:val="00587AFC"/>
    <w:rPr>
      <w:rFonts w:ascii="Source Sans Pro" w:eastAsia="Source Sans Pro" w:hAnsi="Source Sans Pro" w:cs="Source Sans Pro"/>
      <w:color w:val="414042"/>
      <w:sz w:val="20"/>
      <w:lang w:val="nb-NO"/>
    </w:rPr>
  </w:style>
  <w:style w:type="character" w:styleId="Plassholdertekst">
    <w:name w:val="Placeholder Text"/>
    <w:basedOn w:val="Standardskriftforavsnitt"/>
    <w:uiPriority w:val="99"/>
    <w:semiHidden/>
    <w:rsid w:val="002E69BC"/>
    <w:rPr>
      <w:color w:val="808080"/>
    </w:rPr>
  </w:style>
  <w:style w:type="character" w:customStyle="1" w:styleId="OverskriftTegn">
    <w:name w:val="Overskrift Tegn"/>
    <w:basedOn w:val="Standardskriftforavsnitt"/>
    <w:link w:val="Overskrift"/>
    <w:rsid w:val="00587AFC"/>
    <w:rPr>
      <w:rFonts w:ascii="SourceSansPro-Semibold" w:eastAsia="Source Sans Pro" w:hAnsi="Source Sans Pro" w:cs="Source Sans Pro"/>
      <w:b/>
      <w:color w:val="0A2B52"/>
      <w:spacing w:val="10"/>
      <w:lang w:val="nb-NO"/>
    </w:rPr>
  </w:style>
  <w:style w:type="paragraph" w:styleId="Topptekst">
    <w:name w:val="header"/>
    <w:basedOn w:val="Normal"/>
    <w:link w:val="TopptekstTegn"/>
    <w:unhideWhenUsed/>
    <w:rsid w:val="00C30501"/>
    <w:pPr>
      <w:tabs>
        <w:tab w:val="center" w:pos="4536"/>
        <w:tab w:val="right" w:pos="9072"/>
      </w:tabs>
    </w:pPr>
  </w:style>
  <w:style w:type="character" w:customStyle="1" w:styleId="TopptekstTegn">
    <w:name w:val="Topptekst Tegn"/>
    <w:basedOn w:val="Standardskriftforavsnitt"/>
    <w:link w:val="Topptekst"/>
    <w:rsid w:val="00C30501"/>
    <w:rPr>
      <w:rFonts w:ascii="Source Sans Pro" w:eastAsia="Source Sans Pro" w:hAnsi="Source Sans Pro" w:cs="Source Sans Pro"/>
      <w:lang w:val="nb-NO"/>
    </w:rPr>
  </w:style>
  <w:style w:type="paragraph" w:styleId="Bunntekst">
    <w:name w:val="footer"/>
    <w:basedOn w:val="Normal"/>
    <w:link w:val="BunntekstTegn"/>
    <w:uiPriority w:val="99"/>
    <w:unhideWhenUsed/>
    <w:rsid w:val="00C30501"/>
    <w:pPr>
      <w:tabs>
        <w:tab w:val="center" w:pos="4536"/>
        <w:tab w:val="right" w:pos="9072"/>
      </w:tabs>
    </w:pPr>
  </w:style>
  <w:style w:type="character" w:customStyle="1" w:styleId="BunntekstTegn">
    <w:name w:val="Bunntekst Tegn"/>
    <w:basedOn w:val="Standardskriftforavsnitt"/>
    <w:link w:val="Bunntekst"/>
    <w:uiPriority w:val="99"/>
    <w:rsid w:val="00C30501"/>
    <w:rPr>
      <w:rFonts w:ascii="Source Sans Pro" w:eastAsia="Source Sans Pro" w:hAnsi="Source Sans Pro" w:cs="Source Sans Pro"/>
      <w:lang w:val="nb-NO"/>
    </w:rPr>
  </w:style>
  <w:style w:type="table" w:styleId="Tabellrutenett">
    <w:name w:val="Table Grid"/>
    <w:basedOn w:val="Vanligtabell"/>
    <w:uiPriority w:val="39"/>
    <w:rsid w:val="00673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301DF9"/>
    <w:tblPr>
      <w:tblInd w:w="0" w:type="dxa"/>
      <w:tblCellMar>
        <w:top w:w="0" w:type="dxa"/>
        <w:left w:w="0" w:type="dxa"/>
        <w:bottom w:w="0" w:type="dxa"/>
        <w:right w:w="0" w:type="dxa"/>
      </w:tblCellMar>
    </w:tblPr>
  </w:style>
  <w:style w:type="character" w:customStyle="1" w:styleId="BrdtekstTegn">
    <w:name w:val="Brødtekst Tegn"/>
    <w:basedOn w:val="Standardskriftforavsnitt"/>
    <w:link w:val="Brdtekst"/>
    <w:uiPriority w:val="1"/>
    <w:rsid w:val="00B50E42"/>
    <w:rPr>
      <w:rFonts w:ascii="Source Sans Pro" w:eastAsia="Source Sans Pro" w:hAnsi="Source Sans Pro" w:cs="Source Sans Pro"/>
      <w:sz w:val="20"/>
      <w:szCs w:val="20"/>
      <w:lang w:val="nb-NO"/>
    </w:rPr>
  </w:style>
  <w:style w:type="character" w:customStyle="1" w:styleId="normaltextrun">
    <w:name w:val="normaltextrun"/>
    <w:basedOn w:val="Standardskriftforavsnitt"/>
    <w:rsid w:val="002928A7"/>
  </w:style>
  <w:style w:type="character" w:styleId="Hyperkobling">
    <w:name w:val="Hyperlink"/>
    <w:basedOn w:val="Standardskriftforavsnitt"/>
    <w:uiPriority w:val="99"/>
    <w:unhideWhenUsed/>
    <w:rsid w:val="00CC4F26"/>
    <w:rPr>
      <w:color w:val="0092D2" w:themeColor="hyperlink"/>
      <w:u w:val="single"/>
    </w:rPr>
  </w:style>
  <w:style w:type="character" w:styleId="Ulstomtale">
    <w:name w:val="Unresolved Mention"/>
    <w:basedOn w:val="Standardskriftforavsnitt"/>
    <w:uiPriority w:val="99"/>
    <w:semiHidden/>
    <w:unhideWhenUsed/>
    <w:rsid w:val="00CC4F26"/>
    <w:rPr>
      <w:color w:val="605E5C"/>
      <w:shd w:val="clear" w:color="auto" w:fill="E1DFDD"/>
    </w:rPr>
  </w:style>
  <w:style w:type="character" w:styleId="Fulgthyperkobling">
    <w:name w:val="FollowedHyperlink"/>
    <w:basedOn w:val="Standardskriftforavsnitt"/>
    <w:uiPriority w:val="99"/>
    <w:semiHidden/>
    <w:unhideWhenUsed/>
    <w:rsid w:val="003B5234"/>
    <w:rPr>
      <w:color w:val="F7941D" w:themeColor="followedHyperlink"/>
      <w:u w:val="single"/>
    </w:rPr>
  </w:style>
  <w:style w:type="paragraph" w:customStyle="1" w:styleId="Default">
    <w:name w:val="Default"/>
    <w:rsid w:val="00421BC1"/>
    <w:pPr>
      <w:widowControl/>
      <w:adjustRightInd w:val="0"/>
    </w:pPr>
    <w:rPr>
      <w:rFonts w:ascii="Source Sans Pro" w:hAnsi="Source Sans Pro" w:cs="Source Sans Pro"/>
      <w:color w:val="000000"/>
      <w:sz w:val="24"/>
      <w:szCs w:val="24"/>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3087">
      <w:bodyDiv w:val="1"/>
      <w:marLeft w:val="0"/>
      <w:marRight w:val="0"/>
      <w:marTop w:val="0"/>
      <w:marBottom w:val="0"/>
      <w:divBdr>
        <w:top w:val="none" w:sz="0" w:space="0" w:color="auto"/>
        <w:left w:val="none" w:sz="0" w:space="0" w:color="auto"/>
        <w:bottom w:val="none" w:sz="0" w:space="0" w:color="auto"/>
        <w:right w:val="none" w:sz="0" w:space="0" w:color="auto"/>
      </w:divBdr>
    </w:div>
    <w:div w:id="20282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gv@nivianalyse.n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k52\AppData\Local\Microsoft\Windows\INetCache\Content.Outlook\E61JLL6J\CV-mal_oppdatert.dotx" TargetMode="External"/></Relationships>
</file>

<file path=word/theme/theme1.xml><?xml version="1.0" encoding="utf-8"?>
<a:theme xmlns:a="http://schemas.openxmlformats.org/drawingml/2006/main" name="Office Theme">
  <a:themeElements>
    <a:clrScheme name="KSK profilfarger">
      <a:dk1>
        <a:srgbClr val="0B2B52"/>
      </a:dk1>
      <a:lt1>
        <a:srgbClr val="FFFFFF"/>
      </a:lt1>
      <a:dk2>
        <a:srgbClr val="0B2B52"/>
      </a:dk2>
      <a:lt2>
        <a:srgbClr val="FFFFFF"/>
      </a:lt2>
      <a:accent1>
        <a:srgbClr val="0092D2"/>
      </a:accent1>
      <a:accent2>
        <a:srgbClr val="5FC5F1"/>
      </a:accent2>
      <a:accent3>
        <a:srgbClr val="2BB673"/>
      </a:accent3>
      <a:accent4>
        <a:srgbClr val="8DC63F"/>
      </a:accent4>
      <a:accent5>
        <a:srgbClr val="F7941D"/>
      </a:accent5>
      <a:accent6>
        <a:srgbClr val="A6AFB0"/>
      </a:accent6>
      <a:hlink>
        <a:srgbClr val="0092D2"/>
      </a:hlink>
      <a:folHlink>
        <a:srgbClr val="F7941D"/>
      </a:folHlink>
    </a:clrScheme>
    <a:fontScheme name="KSK Profilfont">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3050B04A78AFF46868338D327AFF54E" ma:contentTypeVersion="8" ma:contentTypeDescription="Opprett et nytt dokument." ma:contentTypeScope="" ma:versionID="33cf6a1b7db9d5c3f66985472fd482f9">
  <xsd:schema xmlns:xsd="http://www.w3.org/2001/XMLSchema" xmlns:xs="http://www.w3.org/2001/XMLSchema" xmlns:p="http://schemas.microsoft.com/office/2006/metadata/properties" xmlns:ns2="fe78ca07-468e-4556-8c1a-02fe27bcc74f" xmlns:ns3="0762ea8b-ddd9-41b8-9477-12a1ca48536f" targetNamespace="http://schemas.microsoft.com/office/2006/metadata/properties" ma:root="true" ma:fieldsID="5c4208b007f545d11bcd6ab32402d88a" ns2:_="" ns3:_="">
    <xsd:import namespace="fe78ca07-468e-4556-8c1a-02fe27bcc74f"/>
    <xsd:import namespace="0762ea8b-ddd9-41b8-9477-12a1ca48536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78ca07-468e-4556-8c1a-02fe27bcc7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62ea8b-ddd9-41b8-9477-12a1ca48536f"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17A63-61AB-4687-8234-6529D6A082F1}">
  <ds:schemaRefs>
    <ds:schemaRef ds:uri="http://schemas.openxmlformats.org/officeDocument/2006/bibliography"/>
  </ds:schemaRefs>
</ds:datastoreItem>
</file>

<file path=customXml/itemProps2.xml><?xml version="1.0" encoding="utf-8"?>
<ds:datastoreItem xmlns:ds="http://schemas.openxmlformats.org/officeDocument/2006/customXml" ds:itemID="{2A8AFA59-DD4F-4190-88B4-4FCBB025F89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E83875-481A-4BCD-B485-C759487BE223}">
  <ds:schemaRefs>
    <ds:schemaRef ds:uri="http://schemas.microsoft.com/sharepoint/v3/contenttype/forms"/>
  </ds:schemaRefs>
</ds:datastoreItem>
</file>

<file path=customXml/itemProps4.xml><?xml version="1.0" encoding="utf-8"?>
<ds:datastoreItem xmlns:ds="http://schemas.openxmlformats.org/officeDocument/2006/customXml" ds:itemID="{5BEFFD91-60CE-425B-BA8B-5D0B0FC47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78ca07-468e-4556-8c1a-02fe27bcc74f"/>
    <ds:schemaRef ds:uri="0762ea8b-ddd9-41b8-9477-12a1ca4853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CV-mal_oppdatert</Template>
  <TotalTime>3</TotalTime>
  <Pages>4</Pages>
  <Words>1136</Words>
  <Characters>9043</Characters>
  <Application>Microsoft Office Word</Application>
  <DocSecurity>0</DocSecurity>
  <Lines>395</Lines>
  <Paragraphs>192</Paragraphs>
  <ScaleCrop>false</ScaleCrop>
  <HeadingPairs>
    <vt:vector size="2" baseType="variant">
      <vt:variant>
        <vt:lpstr>Tittel</vt:lpstr>
      </vt:variant>
      <vt:variant>
        <vt:i4>1</vt:i4>
      </vt:variant>
    </vt:vector>
  </HeadingPairs>
  <TitlesOfParts>
    <vt:vector size="1" baseType="lpstr">
      <vt:lpstr>skisse_cv-mal.indd</vt:lpstr>
    </vt:vector>
  </TitlesOfParts>
  <Company/>
  <LinksUpToDate>false</LinksUpToDate>
  <CharactersWithSpaces>10016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skisse_cv-mal.indd</dc:title>
  <dc:subject/>
  <dc:creator>Kristine Hernes</dc:creator>
  <cp:keywords/>
  <cp:lastModifiedBy>Geir Vinsand</cp:lastModifiedBy>
  <cp:revision>5</cp:revision>
  <cp:lastPrinted>2026-01-28T19:27:00Z</cp:lastPrinted>
  <dcterms:created xsi:type="dcterms:W3CDTF">2026-02-12T18:28:00Z</dcterms:created>
  <dcterms:modified xsi:type="dcterms:W3CDTF">2026-02-12T18:32:00Z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2021-02-10T00:00:00Z</vt:filetime>
  </property>
  <property fmtid="{D5CDD505-2E9C-101B-9397-08002B2CF9AE}" pid="3" name="Creator">
    <vt:lpwstr>Adobe InDesign 16.1 (Macintosh)</vt:lpwstr>
  </property>
  <property fmtid="{D5CDD505-2E9C-101B-9397-08002B2CF9AE}" pid="4" name="LastSaved">
    <vt:filetime>2021-02-10T00:00:00Z</vt:filetime>
  </property>
  <property fmtid="{D5CDD505-2E9C-101B-9397-08002B2CF9AE}" pid="5" name="ContentTypeId">
    <vt:lpwstr>0x01010043050B04A78AFF46868338D327AFF54E</vt:lpwstr>
  </property>
</Properties>
</file>